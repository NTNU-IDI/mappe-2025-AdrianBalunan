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4599"/>
        <w:gridCol w:w="1921"/>
      </w:tblGrid>
      <w:tr w:rsidR="00E0610E" w:rsidRPr="00886956" w14:paraId="4E5A33F8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57C226E0" w14:textId="6CF95A20" w:rsidR="00E0610E" w:rsidRPr="00886956" w:rsidRDefault="00E0610E">
            <w:pPr>
              <w:pStyle w:val="Tabellovsk"/>
              <w:rPr>
                <w:lang w:val="da-DK"/>
              </w:rPr>
            </w:pPr>
            <w:r w:rsidRPr="00886956">
              <w:rPr>
                <w:lang w:val="da-DK"/>
              </w:rPr>
              <w:t>Kandidatnummer(e)</w:t>
            </w:r>
            <w:r w:rsidR="00703F69" w:rsidRPr="00886956">
              <w:rPr>
                <w:lang w:val="da-DK"/>
              </w:rPr>
              <w:t>/Navn</w:t>
            </w:r>
            <w:r w:rsidRPr="00886956">
              <w:rPr>
                <w:lang w:val="da-DK"/>
              </w:rPr>
              <w:t>:</w:t>
            </w:r>
            <w:r w:rsidR="00886956" w:rsidRPr="00886956">
              <w:rPr>
                <w:lang w:val="da-DK"/>
              </w:rPr>
              <w:t xml:space="preserve"> Adrian P</w:t>
            </w:r>
            <w:r w:rsidR="00886956">
              <w:rPr>
                <w:lang w:val="da-DK"/>
              </w:rPr>
              <w:t>aul Limpiado Balunan</w:t>
            </w:r>
          </w:p>
        </w:tc>
      </w:tr>
      <w:tr w:rsidR="00E0610E" w:rsidRPr="00886956" w14:paraId="12B11FB7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75888DB4" w14:textId="77777777" w:rsidR="00E0610E" w:rsidRPr="00886956" w:rsidRDefault="00E0610E">
            <w:pPr>
              <w:rPr>
                <w:lang w:val="da-DK"/>
              </w:rPr>
            </w:pPr>
            <w:bookmarkStart w:id="0" w:name="Forfatter2"/>
            <w:bookmarkEnd w:id="0"/>
          </w:p>
        </w:tc>
      </w:tr>
      <w:tr w:rsidR="00660189" w14:paraId="09D9468B" w14:textId="77777777" w:rsidTr="00660189">
        <w:trPr>
          <w:trHeight w:val="320"/>
        </w:trPr>
        <w:tc>
          <w:tcPr>
            <w:tcW w:w="993" w:type="dxa"/>
          </w:tcPr>
          <w:p w14:paraId="301A638F" w14:textId="77777777" w:rsidR="00660189" w:rsidRDefault="00660189">
            <w:pPr>
              <w:pStyle w:val="Tabellovsk"/>
            </w:pPr>
            <w:bookmarkStart w:id="1" w:name="Veileder"/>
            <w:bookmarkEnd w:id="1"/>
            <w:r>
              <w:t>Dato:</w:t>
            </w:r>
          </w:p>
        </w:tc>
        <w:tc>
          <w:tcPr>
            <w:tcW w:w="1559" w:type="dxa"/>
          </w:tcPr>
          <w:p w14:paraId="7F6A21A3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599" w:type="dxa"/>
          </w:tcPr>
          <w:p w14:paraId="25996F5D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0A521416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5189160B" w14:textId="77777777" w:rsidTr="00660189">
        <w:trPr>
          <w:trHeight w:val="320"/>
        </w:trPr>
        <w:tc>
          <w:tcPr>
            <w:tcW w:w="993" w:type="dxa"/>
          </w:tcPr>
          <w:p w14:paraId="6F73FEF6" w14:textId="77777777" w:rsidR="00660189" w:rsidRDefault="00660189">
            <w:bookmarkStart w:id="2" w:name="Oppgavenr2"/>
            <w:bookmarkEnd w:id="2"/>
          </w:p>
        </w:tc>
        <w:tc>
          <w:tcPr>
            <w:tcW w:w="1559" w:type="dxa"/>
          </w:tcPr>
          <w:p w14:paraId="5009139C" w14:textId="509A5066" w:rsidR="00660189" w:rsidRDefault="00886956">
            <w:r>
              <w:t>IDATT1003</w:t>
            </w:r>
          </w:p>
        </w:tc>
        <w:tc>
          <w:tcPr>
            <w:tcW w:w="4599" w:type="dxa"/>
          </w:tcPr>
          <w:p w14:paraId="07422569" w14:textId="2D2ED1C9" w:rsidR="00660189" w:rsidRDefault="00886956">
            <w:pPr>
              <w:jc w:val="center"/>
            </w:pPr>
            <w:bookmarkStart w:id="3" w:name="Versjonsnr"/>
            <w:bookmarkStart w:id="4" w:name="Studie"/>
            <w:bookmarkEnd w:id="3"/>
            <w:bookmarkEnd w:id="4"/>
            <w:r>
              <w:t>Bachelor i Data-ingeniør</w:t>
            </w:r>
          </w:p>
        </w:tc>
        <w:bookmarkStart w:id="5" w:name="Sider"/>
        <w:bookmarkEnd w:id="5"/>
        <w:tc>
          <w:tcPr>
            <w:tcW w:w="1921" w:type="dxa"/>
          </w:tcPr>
          <w:p w14:paraId="0FA1E98A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3A4D72">
              <w:rPr>
                <w:noProof/>
              </w:rPr>
              <w:t>3</w:t>
            </w:r>
            <w:r>
              <w:fldChar w:fldCharType="end"/>
            </w:r>
            <w:r w:rsidR="00660189">
              <w:t xml:space="preserve"> / </w:t>
            </w:r>
            <w:bookmarkStart w:id="6" w:name="Bilag"/>
            <w:bookmarkStart w:id="7" w:name="Bibiloteknr"/>
            <w:bookmarkEnd w:id="6"/>
            <w:bookmarkEnd w:id="7"/>
          </w:p>
        </w:tc>
      </w:tr>
    </w:tbl>
    <w:p w14:paraId="131F85B5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6500C66A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EBAC4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(e):</w:t>
            </w:r>
          </w:p>
          <w:p w14:paraId="3B591ED6" w14:textId="7832E302" w:rsidR="00886956" w:rsidRDefault="00886956">
            <w:pPr>
              <w:pStyle w:val="Tabellovsk"/>
            </w:pPr>
          </w:p>
        </w:tc>
      </w:tr>
      <w:tr w:rsidR="00E0610E" w14:paraId="41520D4C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0BCBC" w14:textId="77777777" w:rsidR="00453BD5" w:rsidRDefault="007B2853">
            <w:r>
              <w:t xml:space="preserve">Muhammed Ali </w:t>
            </w:r>
            <w:proofErr w:type="spellStart"/>
            <w:r>
              <w:t>Norozi</w:t>
            </w:r>
            <w:proofErr w:type="spellEnd"/>
          </w:p>
          <w:p w14:paraId="006DCFD6" w14:textId="77777777" w:rsidR="007B2853" w:rsidRDefault="007B2853">
            <w:r>
              <w:t>Arne Gerhard Styve</w:t>
            </w:r>
          </w:p>
          <w:p w14:paraId="71BA9E48" w14:textId="77777777" w:rsidR="007B2853" w:rsidRDefault="007B2853">
            <w:r>
              <w:t xml:space="preserve">Ivar </w:t>
            </w:r>
            <w:proofErr w:type="spellStart"/>
            <w:r>
              <w:t>Farup</w:t>
            </w:r>
            <w:proofErr w:type="spellEnd"/>
          </w:p>
          <w:p w14:paraId="56637A27" w14:textId="5C3AC7A7" w:rsidR="007B2853" w:rsidRDefault="007B2853">
            <w:proofErr w:type="spellStart"/>
            <w:r>
              <w:t>Surya</w:t>
            </w:r>
            <w:proofErr w:type="spellEnd"/>
            <w:r w:rsidR="000B7602">
              <w:t xml:space="preserve"> Bahadur </w:t>
            </w:r>
            <w:proofErr w:type="spellStart"/>
            <w:r w:rsidR="000B7602">
              <w:t>Kathayat</w:t>
            </w:r>
            <w:proofErr w:type="spellEnd"/>
          </w:p>
        </w:tc>
      </w:tr>
    </w:tbl>
    <w:p w14:paraId="03D5025E" w14:textId="77777777" w:rsidR="00E0610E" w:rsidRDefault="00E0610E"/>
    <w:p w14:paraId="1DC876E4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5B0EB416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58AB36" w14:textId="77777777" w:rsidR="00E0610E" w:rsidRDefault="00E0610E">
            <w:pPr>
              <w:pStyle w:val="Tabellovsk"/>
            </w:pPr>
            <w:r>
              <w:t>Tittel:</w:t>
            </w:r>
          </w:p>
          <w:p w14:paraId="2E85B8C9" w14:textId="13F11BD7" w:rsidR="000B7602" w:rsidRDefault="000B7602">
            <w:pPr>
              <w:pStyle w:val="Tabellovsk"/>
            </w:pPr>
          </w:p>
        </w:tc>
      </w:tr>
      <w:tr w:rsidR="00E0610E" w14:paraId="337EE209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E1F97" w14:textId="023319C5" w:rsidR="00453BD5" w:rsidRDefault="00722C00" w:rsidP="00722C00">
            <w:pPr>
              <w:tabs>
                <w:tab w:val="left" w:pos="2171"/>
              </w:tabs>
            </w:pPr>
            <w:bookmarkStart w:id="8" w:name="Tittel2"/>
            <w:bookmarkEnd w:id="8"/>
            <w:r>
              <w:t>Sportsdagbok</w:t>
            </w:r>
          </w:p>
        </w:tc>
      </w:tr>
    </w:tbl>
    <w:p w14:paraId="25B2489D" w14:textId="77777777" w:rsidR="00E0610E" w:rsidRDefault="00E0610E"/>
    <w:p w14:paraId="4398849A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7717D0FA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23F26B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147F575F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90C6A" w14:textId="77777777" w:rsidR="00E0610E" w:rsidRPr="00703F69" w:rsidRDefault="00E0610E">
            <w:bookmarkStart w:id="9" w:name="Sammendrag"/>
            <w:bookmarkEnd w:id="9"/>
          </w:p>
          <w:p w14:paraId="411E399E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3F952695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57F60735" w14:textId="77777777" w:rsidR="00F60D13" w:rsidRPr="00703F69" w:rsidRDefault="00F60D13" w:rsidP="009649C5">
            <w:pPr>
              <w:pStyle w:val="Comment"/>
            </w:pPr>
            <w:r>
              <w:t xml:space="preserve">Sammendraget skal kunne leses isolert, uten at man behøver å ha kjennskap til rapporten </w:t>
            </w:r>
            <w:proofErr w:type="gramStart"/>
            <w:r>
              <w:t>forøvrig</w:t>
            </w:r>
            <w:proofErr w:type="gramEnd"/>
            <w:r>
              <w:t>.</w:t>
            </w:r>
          </w:p>
        </w:tc>
      </w:tr>
    </w:tbl>
    <w:p w14:paraId="74478630" w14:textId="77777777" w:rsidR="00E0610E" w:rsidRPr="00703F69" w:rsidRDefault="00E0610E"/>
    <w:p w14:paraId="76F3E5DB" w14:textId="77777777" w:rsidR="00E0610E" w:rsidRDefault="00E0610E">
      <w:pPr>
        <w:rPr>
          <w:lang w:val="de-DE"/>
        </w:rPr>
      </w:pPr>
    </w:p>
    <w:p w14:paraId="05C5FDAB" w14:textId="77777777" w:rsidR="00E0610E" w:rsidRDefault="00E0610E">
      <w:pPr>
        <w:rPr>
          <w:lang w:val="de-DE"/>
        </w:rPr>
      </w:pPr>
    </w:p>
    <w:p w14:paraId="17A14D62" w14:textId="77777777" w:rsidR="001D6F9B" w:rsidRPr="00F50AC9" w:rsidRDefault="00E0610E" w:rsidP="00F50AC9">
      <w:pPr>
        <w:pStyle w:val="BodyText"/>
        <w:rPr>
          <w:i/>
        </w:rPr>
      </w:pPr>
      <w:r w:rsidRPr="00F50AC9">
        <w:rPr>
          <w:i/>
        </w:rPr>
        <w:t>Denne oppgaven er en besvarelse utført av student</w:t>
      </w:r>
      <w:r w:rsidR="00703F69" w:rsidRPr="00F50AC9">
        <w:rPr>
          <w:i/>
        </w:rPr>
        <w:t>(</w:t>
      </w:r>
      <w:r w:rsidRPr="00F50AC9">
        <w:rPr>
          <w:i/>
        </w:rPr>
        <w:t>er</w:t>
      </w:r>
      <w:r w:rsidR="00703F69" w:rsidRPr="00F50AC9">
        <w:rPr>
          <w:i/>
        </w:rPr>
        <w:t>)</w:t>
      </w:r>
      <w:r w:rsidRPr="00F50AC9">
        <w:rPr>
          <w:i/>
        </w:rPr>
        <w:t xml:space="preserve"> ved </w:t>
      </w:r>
      <w:r w:rsidR="009649C5" w:rsidRPr="00F50AC9">
        <w:rPr>
          <w:i/>
        </w:rPr>
        <w:t>NTNU</w:t>
      </w:r>
      <w:r w:rsidRPr="00F50AC9">
        <w:rPr>
          <w:i/>
        </w:rPr>
        <w:t>.</w:t>
      </w:r>
    </w:p>
    <w:p w14:paraId="22226E49" w14:textId="77777777" w:rsidR="00650D1B" w:rsidRDefault="001D6F9B" w:rsidP="00D00E7B">
      <w:pPr>
        <w:pStyle w:val="Title"/>
      </w:pPr>
      <w:r>
        <w:br w:type="page"/>
      </w:r>
    </w:p>
    <w:p w14:paraId="1DEDBD84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448C2002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157365CA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C943" w14:textId="77777777" w:rsidR="00650D1B" w:rsidRPr="00310A54" w:rsidRDefault="00650D1B" w:rsidP="008E7AE4">
            <w:pPr>
              <w:pStyle w:val="BodyTex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899F5B2" w14:textId="77777777" w:rsidR="00650D1B" w:rsidRPr="00310A54" w:rsidRDefault="00650D1B" w:rsidP="008E7AE4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7279ADDF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0714ABBC" w14:textId="77777777" w:rsidR="00650D1B" w:rsidRPr="00310A54" w:rsidRDefault="00650D1B" w:rsidP="008E7AE4">
            <w:pPr>
              <w:pStyle w:val="BodyText"/>
            </w:pPr>
          </w:p>
        </w:tc>
        <w:tc>
          <w:tcPr>
            <w:tcW w:w="567" w:type="dxa"/>
          </w:tcPr>
          <w:p w14:paraId="3F0D0B5C" w14:textId="77777777" w:rsidR="00650D1B" w:rsidRPr="00310A54" w:rsidRDefault="00650D1B" w:rsidP="008E7AE4">
            <w:pPr>
              <w:pStyle w:val="BodyText"/>
            </w:pPr>
          </w:p>
        </w:tc>
      </w:tr>
      <w:tr w:rsidR="00650D1B" w:rsidRPr="00310A54" w14:paraId="79C22E34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41F7" w14:textId="4CC78370" w:rsidR="00650D1B" w:rsidRPr="00310A54" w:rsidRDefault="00A35029" w:rsidP="008E7AE4">
            <w:pPr>
              <w:pStyle w:val="BodyText"/>
            </w:pPr>
            <w:r>
              <w:t>x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7BF879C" w14:textId="77777777" w:rsidR="00650D1B" w:rsidRPr="00310A54" w:rsidRDefault="00650D1B" w:rsidP="008E7AE4">
            <w:pPr>
              <w:pStyle w:val="KI-Brdtekst"/>
            </w:pPr>
            <w:r w:rsidRPr="00310A54">
              <w:t>Ja</w:t>
            </w:r>
          </w:p>
        </w:tc>
      </w:tr>
    </w:tbl>
    <w:p w14:paraId="29738C7C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50E133CF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leGrid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"/>
        <w:gridCol w:w="8659"/>
      </w:tblGrid>
      <w:tr w:rsidR="00650D1B" w14:paraId="525D8B95" w14:textId="77777777" w:rsidTr="008E7AE4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5FF7" w14:textId="0FE281D4" w:rsidR="00650D1B" w:rsidRDefault="00EC2E8F" w:rsidP="008E7AE4">
            <w:pPr>
              <w:pStyle w:val="BodyText"/>
            </w:pPr>
            <w:proofErr w:type="spellStart"/>
            <w:r>
              <w:t>X</w:t>
            </w:r>
            <w:proofErr w:type="spellEnd"/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4CA789C8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 xml:space="preserve">Grammarly, Ginger, </w:t>
            </w:r>
            <w:proofErr w:type="spellStart"/>
            <w:r w:rsidRPr="00310A54">
              <w:rPr>
                <w:i/>
                <w:iCs/>
              </w:rPr>
              <w:t>Grammarbot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LanguageTool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ProWritingAid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Sapling</w:t>
            </w:r>
            <w:proofErr w:type="spellEnd"/>
            <w:r w:rsidRPr="00310A54">
              <w:rPr>
                <w:i/>
                <w:iCs/>
              </w:rPr>
              <w:t>, Trinka.ai</w:t>
            </w:r>
            <w:r w:rsidRPr="00310A54">
              <w:t xml:space="preserve"> eller lignende verktøy?</w:t>
            </w:r>
          </w:p>
        </w:tc>
      </w:tr>
      <w:tr w:rsidR="00650D1B" w14:paraId="55A398D7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69C0A95F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</w:tcPr>
          <w:p w14:paraId="1F2E7DFA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3925AB17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52B7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1910EB75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 xml:space="preserve">.  Er deler av teksten </w:t>
            </w:r>
            <w:proofErr w:type="gramStart"/>
            <w:r w:rsidRPr="00310A54">
              <w:t>generert</w:t>
            </w:r>
            <w:proofErr w:type="gramEnd"/>
            <w:r w:rsidRPr="00310A54">
              <w:t xml:space="preserve">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GrammarlyGO</w:t>
            </w:r>
            <w:proofErr w:type="spellEnd"/>
            <w:r w:rsidRPr="00310A54">
              <w:rPr>
                <w:i/>
                <w:iCs/>
              </w:rPr>
              <w:t xml:space="preserve">, Copy.AI, </w:t>
            </w:r>
            <w:proofErr w:type="spellStart"/>
            <w:r w:rsidRPr="00310A54">
              <w:rPr>
                <w:i/>
                <w:iCs/>
              </w:rPr>
              <w:t>WordAi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WriteSonic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Jasper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Simplified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Rytr</w:t>
            </w:r>
            <w:proofErr w:type="spellEnd"/>
            <w:r w:rsidRPr="00310A54">
              <w:t xml:space="preserve"> eller lignende verktøy?</w:t>
            </w:r>
          </w:p>
        </w:tc>
      </w:tr>
      <w:tr w:rsidR="00650D1B" w14:paraId="34343EAD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7521736A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</w:tcPr>
          <w:p w14:paraId="1F55A8AA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74CC9F51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02C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088BC336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Google Bard, Bing </w:t>
            </w:r>
            <w:proofErr w:type="gramStart"/>
            <w:r w:rsidRPr="00310A54">
              <w:rPr>
                <w:i/>
                <w:iCs/>
              </w:rPr>
              <w:t>chat</w:t>
            </w:r>
            <w:proofErr w:type="gram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YouChat</w:t>
            </w:r>
            <w:proofErr w:type="spellEnd"/>
            <w:r w:rsidRPr="00310A54">
              <w:t xml:space="preserve"> eller lignende verktøy?</w:t>
            </w:r>
          </w:p>
        </w:tc>
      </w:tr>
    </w:tbl>
    <w:p w14:paraId="6908E92C" w14:textId="77777777" w:rsidR="00650D1B" w:rsidRDefault="00650D1B" w:rsidP="00650D1B">
      <w:pPr>
        <w:pStyle w:val="KI-Brdtekst"/>
      </w:pPr>
      <w:r w:rsidRPr="00310A54">
        <w:t xml:space="preserve">Hvis ja til </w:t>
      </w:r>
      <w:proofErr w:type="gramStart"/>
      <w:r w:rsidRPr="00310A54">
        <w:t>anvendelse</w:t>
      </w:r>
      <w:proofErr w:type="gramEnd"/>
      <w:r w:rsidRPr="00310A54">
        <w:t xml:space="preserve"> av et tekstverktøy - spesifiser bruken 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:rsidRPr="00BC5F49" w14:paraId="3C926E70" w14:textId="77777777" w:rsidTr="008E7AE4">
        <w:tc>
          <w:tcPr>
            <w:tcW w:w="9060" w:type="dxa"/>
          </w:tcPr>
          <w:p w14:paraId="15E63BD7" w14:textId="493DC8DE" w:rsidR="00650D1B" w:rsidRPr="00BC5F49" w:rsidRDefault="00062720" w:rsidP="008E7AE4">
            <w:pPr>
              <w:pStyle w:val="BodyText"/>
            </w:pPr>
            <w:r w:rsidRPr="00BC5F49">
              <w:t xml:space="preserve">Bruker </w:t>
            </w:r>
            <w:proofErr w:type="spellStart"/>
            <w:r w:rsidRPr="00BC5F49">
              <w:t>vscode</w:t>
            </w:r>
            <w:proofErr w:type="spellEnd"/>
            <w:r w:rsidRPr="00BC5F49">
              <w:t xml:space="preserve"> </w:t>
            </w:r>
            <w:proofErr w:type="spellStart"/>
            <w:r w:rsidR="00B00A11" w:rsidRPr="00BC5F49">
              <w:t>extensions</w:t>
            </w:r>
            <w:proofErr w:type="spellEnd"/>
            <w:proofErr w:type="gramStart"/>
            <w:r w:rsidR="00B00A11" w:rsidRPr="00BC5F49">
              <w:t>:</w:t>
            </w:r>
            <w:r w:rsidR="006B03B7" w:rsidRPr="00BC5F49">
              <w:t xml:space="preserve"> </w:t>
            </w:r>
            <w:r w:rsidR="00BC5F49" w:rsidRPr="00BC5F49">
              <w:t>”</w:t>
            </w:r>
            <w:r w:rsidR="006B03B7" w:rsidRPr="00BC5F49">
              <w:t>Code</w:t>
            </w:r>
            <w:proofErr w:type="gramEnd"/>
            <w:r w:rsidR="006B03B7" w:rsidRPr="00BC5F49">
              <w:t xml:space="preserve"> </w:t>
            </w:r>
            <w:r w:rsidR="00BC5F49" w:rsidRPr="00BC5F49">
              <w:t xml:space="preserve">Spell Checker” for å sjekke om all koden er i </w:t>
            </w:r>
            <w:r w:rsidR="00BC5F49">
              <w:t>Engelsk.</w:t>
            </w:r>
          </w:p>
        </w:tc>
      </w:tr>
    </w:tbl>
    <w:p w14:paraId="58A39587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67E12620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49E4" w14:textId="08D4AA4A" w:rsidR="00650D1B" w:rsidRDefault="00EC2E8F" w:rsidP="008E7AE4">
            <w:pPr>
              <w:pStyle w:val="KI-Overskrift2"/>
              <w:pBdr>
                <w:top w:val="none" w:sz="0" w:space="0" w:color="auto"/>
              </w:pBdr>
            </w:pPr>
            <w:bookmarkStart w:id="10" w:name="OLE_LINK7"/>
            <w:bookmarkStart w:id="11" w:name="OLE_LINK8"/>
            <w:proofErr w:type="spellStart"/>
            <w:r>
              <w:t>X</w:t>
            </w:r>
            <w:proofErr w:type="spellEnd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A9B6E3E" w14:textId="77777777" w:rsidR="00650D1B" w:rsidRDefault="00650D1B" w:rsidP="008E7AE4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</w:t>
            </w:r>
            <w:proofErr w:type="gramStart"/>
            <w:r>
              <w:t>generert</w:t>
            </w:r>
            <w:proofErr w:type="gramEnd"/>
            <w:r>
              <w:t xml:space="preserve"> av: </w:t>
            </w:r>
            <w:r>
              <w:rPr>
                <w:i/>
              </w:rPr>
              <w:t xml:space="preserve">GitHub </w:t>
            </w:r>
            <w:proofErr w:type="spellStart"/>
            <w:r>
              <w:rPr>
                <w:i/>
              </w:rPr>
              <w:t>Copilot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CodeGPT</w:t>
            </w:r>
            <w:proofErr w:type="spellEnd"/>
            <w:r>
              <w:rPr>
                <w:i/>
              </w:rPr>
              <w:t xml:space="preserve">, Google </w:t>
            </w:r>
            <w:proofErr w:type="spellStart"/>
            <w:r>
              <w:rPr>
                <w:i/>
              </w:rPr>
              <w:t>Codey</w:t>
            </w:r>
            <w:proofErr w:type="spellEnd"/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</w:t>
            </w:r>
            <w:proofErr w:type="spellStart"/>
            <w:r>
              <w:rPr>
                <w:i/>
              </w:rPr>
              <w:t>Replit</w:t>
            </w:r>
            <w:proofErr w:type="spellEnd"/>
            <w:r>
              <w:rPr>
                <w:i/>
              </w:rPr>
              <w:t xml:space="preserve"> Ghostwriter, Amazon </w:t>
            </w:r>
            <w:proofErr w:type="spellStart"/>
            <w:r>
              <w:rPr>
                <w:i/>
              </w:rPr>
              <w:t>CodeWhisperer</w:t>
            </w:r>
            <w:proofErr w:type="spellEnd"/>
            <w:r>
              <w:rPr>
                <w:i/>
              </w:rPr>
              <w:t xml:space="preserve">, GPT </w:t>
            </w:r>
            <w:proofErr w:type="spellStart"/>
            <w:r>
              <w:rPr>
                <w:i/>
              </w:rPr>
              <w:t>Engineer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 xml:space="preserve">, Google Bard </w:t>
            </w:r>
            <w:r>
              <w:t>eller lignende verktøy?</w:t>
            </w:r>
          </w:p>
        </w:tc>
      </w:tr>
    </w:tbl>
    <w:bookmarkEnd w:id="10"/>
    <w:bookmarkEnd w:id="11"/>
    <w:p w14:paraId="43807F27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proofErr w:type="gramStart"/>
      <w:r>
        <w:t>anvendelse</w:t>
      </w:r>
      <w:proofErr w:type="gramEnd"/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69F9740" w14:textId="77777777" w:rsidTr="008E7AE4">
        <w:tc>
          <w:tcPr>
            <w:tcW w:w="9060" w:type="dxa"/>
          </w:tcPr>
          <w:p w14:paraId="339AD9BB" w14:textId="159287C8" w:rsidR="00650D1B" w:rsidRDefault="00BC5F49" w:rsidP="008E7AE4">
            <w:pPr>
              <w:pStyle w:val="BodyText"/>
              <w:spacing w:before="1"/>
              <w:rPr>
                <w:spacing w:val="-4"/>
              </w:rPr>
            </w:pPr>
            <w:r>
              <w:rPr>
                <w:spacing w:val="-4"/>
              </w:rPr>
              <w:t xml:space="preserve">GitHub </w:t>
            </w:r>
            <w:proofErr w:type="spellStart"/>
            <w:r>
              <w:rPr>
                <w:spacing w:val="-4"/>
              </w:rPr>
              <w:t>Copilot</w:t>
            </w:r>
            <w:proofErr w:type="spellEnd"/>
            <w:r>
              <w:rPr>
                <w:spacing w:val="-4"/>
              </w:rPr>
              <w:t xml:space="preserve"> til å </w:t>
            </w:r>
            <w:r w:rsidR="003252E1">
              <w:rPr>
                <w:spacing w:val="-4"/>
              </w:rPr>
              <w:t xml:space="preserve">håndtere simple klasse </w:t>
            </w:r>
            <w:proofErr w:type="spellStart"/>
            <w:r w:rsidR="003252E1">
              <w:rPr>
                <w:spacing w:val="-4"/>
              </w:rPr>
              <w:t>get</w:t>
            </w:r>
            <w:proofErr w:type="spellEnd"/>
            <w:r w:rsidR="003252E1">
              <w:rPr>
                <w:spacing w:val="-4"/>
              </w:rPr>
              <w:t xml:space="preserve"> og </w:t>
            </w:r>
            <w:proofErr w:type="spellStart"/>
            <w:r w:rsidR="003252E1">
              <w:rPr>
                <w:spacing w:val="-4"/>
              </w:rPr>
              <w:t>sets</w:t>
            </w:r>
            <w:proofErr w:type="spellEnd"/>
            <w:r w:rsidR="003252E1">
              <w:rPr>
                <w:spacing w:val="-4"/>
              </w:rPr>
              <w:t xml:space="preserve"> </w:t>
            </w:r>
            <w:proofErr w:type="spellStart"/>
            <w:r w:rsidR="003252E1">
              <w:rPr>
                <w:spacing w:val="-4"/>
              </w:rPr>
              <w:t>methodes</w:t>
            </w:r>
            <w:proofErr w:type="spellEnd"/>
            <w:r w:rsidR="003252E1">
              <w:rPr>
                <w:spacing w:val="-4"/>
              </w:rPr>
              <w:t>. (</w:t>
            </w:r>
            <w:r w:rsidR="00EC2E8F">
              <w:rPr>
                <w:spacing w:val="-4"/>
              </w:rPr>
              <w:t xml:space="preserve">Gratis bruk av </w:t>
            </w:r>
            <w:proofErr w:type="spellStart"/>
            <w:r w:rsidR="00EC2E8F">
              <w:rPr>
                <w:spacing w:val="-4"/>
              </w:rPr>
              <w:t>Github</w:t>
            </w:r>
            <w:proofErr w:type="spellEnd"/>
            <w:r w:rsidR="00EC2E8F">
              <w:rPr>
                <w:spacing w:val="-4"/>
              </w:rPr>
              <w:t xml:space="preserve"> </w:t>
            </w:r>
            <w:proofErr w:type="spellStart"/>
            <w:r w:rsidR="00EC2E8F">
              <w:rPr>
                <w:spacing w:val="-4"/>
              </w:rPr>
              <w:t>Copilot</w:t>
            </w:r>
            <w:proofErr w:type="spellEnd"/>
            <w:r w:rsidR="00EC2E8F">
              <w:rPr>
                <w:spacing w:val="-4"/>
              </w:rPr>
              <w:t xml:space="preserve"> sluttet </w:t>
            </w:r>
            <w:r w:rsidR="00722C00">
              <w:rPr>
                <w:spacing w:val="-4"/>
              </w:rPr>
              <w:t>14</w:t>
            </w:r>
            <w:r w:rsidR="00EC2E8F">
              <w:rPr>
                <w:spacing w:val="-4"/>
              </w:rPr>
              <w:t>.1</w:t>
            </w:r>
            <w:r w:rsidR="00722C00">
              <w:rPr>
                <w:spacing w:val="-4"/>
              </w:rPr>
              <w:t>1</w:t>
            </w:r>
            <w:r w:rsidR="00EC2E8F">
              <w:rPr>
                <w:spacing w:val="-4"/>
              </w:rPr>
              <w:t>.2025)</w:t>
            </w:r>
          </w:p>
        </w:tc>
      </w:tr>
    </w:tbl>
    <w:p w14:paraId="437A548E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72A716F6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B16A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2" w:name="OLE_LINK11"/>
            <w:bookmarkStart w:id="13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00450395" w14:textId="77777777" w:rsidR="00650D1B" w:rsidRDefault="00650D1B" w:rsidP="008E7AE4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 xml:space="preserve">figurene i rapporten blitt </w:t>
            </w:r>
            <w:proofErr w:type="gramStart"/>
            <w:r w:rsidRPr="004E2030">
              <w:rPr>
                <w:rFonts w:eastAsiaTheme="minorHAnsi"/>
              </w:rPr>
              <w:t>generert</w:t>
            </w:r>
            <w:proofErr w:type="gramEnd"/>
            <w:r w:rsidRPr="004E2030">
              <w:rPr>
                <w:rFonts w:eastAsiaTheme="minorHAnsi"/>
              </w:rPr>
              <w:t xml:space="preserve"> av:</w:t>
            </w:r>
            <w:r>
              <w:rPr>
                <w:rFonts w:eastAsiaTheme="minorHAnsi"/>
              </w:rPr>
              <w:t xml:space="preserve">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Midjourney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Jasper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WriteSonic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Stability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 AI,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Dall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2"/>
    <w:bookmarkEnd w:id="13"/>
    <w:p w14:paraId="0F28BF2D" w14:textId="77777777" w:rsidR="00650D1B" w:rsidRDefault="00650D1B" w:rsidP="00650D1B">
      <w:pPr>
        <w:pStyle w:val="KI-Brdtekst"/>
      </w:pPr>
      <w:r w:rsidRPr="00BF1D58">
        <w:t xml:space="preserve">Hvis ja til </w:t>
      </w:r>
      <w:proofErr w:type="gramStart"/>
      <w:r w:rsidRPr="00BF1D58">
        <w:t>anvendelse</w:t>
      </w:r>
      <w:proofErr w:type="gramEnd"/>
      <w:r w:rsidRPr="00BF1D58">
        <w:t xml:space="preserve"> av et bildeverktøy - spesifiser bruken 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2DADF1D" w14:textId="77777777" w:rsidTr="008E7AE4">
        <w:tc>
          <w:tcPr>
            <w:tcW w:w="9060" w:type="dxa"/>
          </w:tcPr>
          <w:p w14:paraId="293AE11D" w14:textId="77777777" w:rsidR="00650D1B" w:rsidRDefault="00650D1B" w:rsidP="008E7AE4">
            <w:pPr>
              <w:pStyle w:val="BodyText"/>
            </w:pPr>
          </w:p>
        </w:tc>
      </w:tr>
    </w:tbl>
    <w:p w14:paraId="31AE439D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590ACD00" w14:textId="77777777" w:rsidTr="008E7AE4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9CFB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4" w:name="OLE_LINK15"/>
            <w:bookmarkStart w:id="15" w:name="OLE_LINK16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7FE6EC79" w14:textId="77777777" w:rsidR="00650D1B" w:rsidRDefault="00650D1B" w:rsidP="008E7AE4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4"/>
      <w:bookmarkEnd w:id="15"/>
    </w:tbl>
    <w:p w14:paraId="0E675A56" w14:textId="77777777" w:rsidR="00650D1B" w:rsidRDefault="00650D1B" w:rsidP="00650D1B">
      <w:pPr>
        <w:pStyle w:val="BodyText"/>
        <w:rPr>
          <w:sz w:val="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0207AFC1" w14:textId="77777777" w:rsidTr="008E7AE4">
        <w:tc>
          <w:tcPr>
            <w:tcW w:w="9060" w:type="dxa"/>
          </w:tcPr>
          <w:p w14:paraId="2E0146D9" w14:textId="77777777" w:rsidR="00650D1B" w:rsidRDefault="00650D1B" w:rsidP="008E7AE4">
            <w:pPr>
              <w:pStyle w:val="KI-Brdtekst"/>
            </w:pPr>
          </w:p>
        </w:tc>
      </w:tr>
    </w:tbl>
    <w:p w14:paraId="7A379220" w14:textId="77777777" w:rsidR="00650D1B" w:rsidRPr="00BF1D58" w:rsidRDefault="00650D1B" w:rsidP="00650D1B">
      <w:pPr>
        <w:pStyle w:val="KI-Overskrift2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560DBAA8" w14:textId="77777777" w:rsidTr="008E7AE4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C3B2" w14:textId="41A080D2" w:rsidR="00650D1B" w:rsidRDefault="00EC2E8F" w:rsidP="008E7AE4">
            <w:pPr>
              <w:pStyle w:val="KI-Overskrift2"/>
              <w:pBdr>
                <w:top w:val="none" w:sz="0" w:space="0" w:color="auto"/>
              </w:pBdr>
            </w:pPr>
            <w:r>
              <w:lastRenderedPageBreak/>
              <w:t>x</w:t>
            </w: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7C79570E" w14:textId="77777777" w:rsidR="00650D1B" w:rsidRDefault="00650D1B" w:rsidP="008E7AE4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 xml:space="preserve">Det er ikke tillatt å </w:t>
            </w:r>
            <w:proofErr w:type="gramStart"/>
            <w:r w:rsidRPr="00BF1D58">
              <w:rPr>
                <w:i/>
                <w:iCs/>
              </w:rPr>
              <w:t>generere</w:t>
            </w:r>
            <w:proofErr w:type="gramEnd"/>
            <w:r w:rsidRPr="00BF1D58">
              <w:rPr>
                <w:i/>
                <w:iCs/>
              </w:rPr>
              <w:t xml:space="preserve"> besvarelse ved hjelp av kunstig </w:t>
            </w:r>
            <w:proofErr w:type="spellStart"/>
            <w:r w:rsidRPr="00BF1D58">
              <w:rPr>
                <w:i/>
                <w:iCs/>
              </w:rPr>
              <w:t>intelli</w:t>
            </w:r>
            <w:proofErr w:type="spellEnd"/>
            <w:r w:rsidRPr="00BF1D58">
              <w:rPr>
                <w:i/>
                <w:iCs/>
              </w:rPr>
              <w:t>- gens og levere den helt eller delvis som egen besvarelse.</w:t>
            </w:r>
            <w:r w:rsidRPr="00BF1D58">
              <w:t xml:space="preserve"> Jeg har derfor redegjort for all </w:t>
            </w:r>
            <w:proofErr w:type="gramStart"/>
            <w:r w:rsidRPr="00BF1D58">
              <w:t>anvendelse</w:t>
            </w:r>
            <w:proofErr w:type="gramEnd"/>
            <w:r w:rsidRPr="00BF1D58">
              <w:t xml:space="preserve"> av kunstig intelligens enten i) direkte i rapporten eller ii) i dette skjemaet</w:t>
            </w:r>
          </w:p>
        </w:tc>
      </w:tr>
    </w:tbl>
    <w:p w14:paraId="62A03247" w14:textId="77777777" w:rsidR="00650D1B" w:rsidRDefault="00650D1B" w:rsidP="00650D1B">
      <w:pPr>
        <w:pStyle w:val="KI-Brdtekst"/>
        <w:rPr>
          <w:sz w:val="20"/>
        </w:rPr>
      </w:pPr>
    </w:p>
    <w:p w14:paraId="36B5C77A" w14:textId="1F1B51EC" w:rsidR="00650D1B" w:rsidRPr="00722C00" w:rsidRDefault="00EC2E8F" w:rsidP="00EC2E8F">
      <w:pPr>
        <w:pStyle w:val="KI-Brdtekst"/>
        <w:pBdr>
          <w:bottom w:val="single" w:sz="6" w:space="1" w:color="auto"/>
        </w:pBdr>
        <w:jc w:val="center"/>
        <w:rPr>
          <w:sz w:val="20"/>
        </w:rPr>
      </w:pPr>
      <w:r w:rsidRPr="00722C00">
        <w:rPr>
          <w:sz w:val="20"/>
        </w:rPr>
        <w:t>Adrian Paul Limpiado Balunan / 05.11.2025 / Trondheim</w:t>
      </w:r>
    </w:p>
    <w:p w14:paraId="35FB909A" w14:textId="77777777" w:rsidR="00650D1B" w:rsidRPr="00722C00" w:rsidRDefault="00650D1B" w:rsidP="00650D1B">
      <w:pPr>
        <w:pStyle w:val="KI-Underskrift"/>
      </w:pPr>
      <w:r w:rsidRPr="00722C00">
        <w:t>Underskrift/Dato/Sted</w:t>
      </w:r>
    </w:p>
    <w:p w14:paraId="0EE73818" w14:textId="77777777" w:rsidR="00650D1B" w:rsidRPr="00722C00" w:rsidRDefault="00650D1B" w:rsidP="00D00E7B">
      <w:pPr>
        <w:pStyle w:val="Title"/>
      </w:pPr>
    </w:p>
    <w:p w14:paraId="575FA385" w14:textId="77777777" w:rsidR="00650D1B" w:rsidRPr="00722C00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 w:rsidRPr="00722C00">
        <w:br w:type="page"/>
      </w:r>
    </w:p>
    <w:p w14:paraId="0B110501" w14:textId="77777777" w:rsidR="005B6C64" w:rsidRDefault="00FA69EA" w:rsidP="00D00E7B">
      <w:pPr>
        <w:pStyle w:val="Title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F9A91E" w14:textId="77777777" w:rsidR="00412BBF" w:rsidRDefault="00412BBF">
          <w:pPr>
            <w:pStyle w:val="TOCHeading"/>
          </w:pPr>
          <w:r>
            <w:t>Innholdsfortegnelse</w:t>
          </w:r>
        </w:p>
        <w:p w14:paraId="52D9AEC0" w14:textId="77777777" w:rsidR="00650D1B" w:rsidRDefault="00D00E7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link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link"/>
                <w:noProof/>
              </w:rPr>
              <w:t>Introduksjon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0411E733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Bakgrunn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5523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EFBD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6FF32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23B0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00F6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B808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DC80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1348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A9DE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751A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3CEA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A803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4E1C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6BE7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link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4DB1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51CC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D86D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94DB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link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656E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164F1EEE" w14:textId="77777777" w:rsidR="00FA69EA" w:rsidRDefault="00924E0C" w:rsidP="00FA69EA">
      <w:pPr>
        <w:pStyle w:val="Title"/>
      </w:pPr>
      <w:proofErr w:type="spellStart"/>
      <w:r>
        <w:t>Figurliste</w:t>
      </w:r>
      <w:proofErr w:type="spellEnd"/>
    </w:p>
    <w:p w14:paraId="74624E80" w14:textId="77777777" w:rsidR="00626E73" w:rsidRDefault="00924E0C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link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7A6A6D9F" w14:textId="77777777" w:rsidR="00626E73" w:rsidRDefault="00626E73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link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FC66F8" w14:textId="77777777" w:rsidR="00924E0C" w:rsidRDefault="00924E0C" w:rsidP="00924E0C">
      <w:pPr>
        <w:pStyle w:val="BodyText"/>
      </w:pPr>
      <w:r>
        <w:fldChar w:fldCharType="end"/>
      </w:r>
    </w:p>
    <w:p w14:paraId="71071BD2" w14:textId="77777777" w:rsidR="00924E0C" w:rsidRDefault="00924E0C" w:rsidP="00FA69EA">
      <w:pPr>
        <w:pStyle w:val="Title"/>
      </w:pPr>
      <w:proofErr w:type="spellStart"/>
      <w:r>
        <w:t>Tabelliste</w:t>
      </w:r>
      <w:proofErr w:type="spellEnd"/>
    </w:p>
    <w:p w14:paraId="38C33E6D" w14:textId="77777777" w:rsidR="00626E73" w:rsidRDefault="00924E0C">
      <w:pPr>
        <w:pStyle w:val="TableofFigures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link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353EAE3F" w14:textId="77777777" w:rsidR="00924E0C" w:rsidRDefault="00924E0C" w:rsidP="00924E0C">
      <w:pPr>
        <w:pStyle w:val="BodyText"/>
      </w:pPr>
      <w:r>
        <w:fldChar w:fldCharType="end"/>
      </w:r>
    </w:p>
    <w:p w14:paraId="40AF67C6" w14:textId="77777777" w:rsidR="00412BBF" w:rsidRDefault="00412BBF">
      <w:pPr>
        <w:rPr>
          <w:i/>
          <w:color w:val="339966"/>
        </w:rPr>
      </w:pPr>
      <w:r>
        <w:br w:type="page"/>
      </w:r>
    </w:p>
    <w:p w14:paraId="242CFC4F" w14:textId="77777777" w:rsidR="00924E0C" w:rsidRDefault="00924E0C" w:rsidP="000551FF">
      <w:pPr>
        <w:pStyle w:val="Comment"/>
      </w:pPr>
    </w:p>
    <w:p w14:paraId="6CD83352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3D35BBB6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516F16BF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2DC8913A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027830DF" w14:textId="77777777" w:rsidR="000551FF" w:rsidRDefault="00703F69" w:rsidP="000551FF">
      <w:pPr>
        <w:pStyle w:val="Comment"/>
      </w:pPr>
      <w:r>
        <w:t>Brødtekst</w:t>
      </w:r>
      <w:r w:rsidR="000551FF">
        <w:tab/>
        <w:t xml:space="preserve">Standard tekst i et avsnitt. Benytt denne for </w:t>
      </w:r>
      <w:proofErr w:type="gramStart"/>
      <w:r w:rsidR="000551FF">
        <w:t>all ”vanlig</w:t>
      </w:r>
      <w:proofErr w:type="gramEnd"/>
      <w:r w:rsidR="000551FF">
        <w:t>” tekst</w:t>
      </w:r>
    </w:p>
    <w:p w14:paraId="57F78379" w14:textId="77777777" w:rsidR="000551FF" w:rsidRDefault="000551FF" w:rsidP="000551FF">
      <w:pPr>
        <w:pStyle w:val="Comment"/>
      </w:pPr>
      <w:r>
        <w:t>Definition</w:t>
      </w:r>
      <w:r>
        <w:tab/>
        <w:t xml:space="preserve">Benyttes hovedsakelig i </w:t>
      </w:r>
      <w:proofErr w:type="gramStart"/>
      <w:r>
        <w:t>avsnittet ”TERMINOLOGI</w:t>
      </w:r>
      <w:proofErr w:type="gramEnd"/>
      <w:r>
        <w:t>”</w:t>
      </w:r>
    </w:p>
    <w:p w14:paraId="4D7B9618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1939FF19" w14:textId="77777777" w:rsidR="00D64482" w:rsidRDefault="000551FF" w:rsidP="000551FF">
      <w:pPr>
        <w:pStyle w:val="Comment"/>
      </w:pPr>
      <w:proofErr w:type="spellStart"/>
      <w:r>
        <w:t>Comment</w:t>
      </w:r>
      <w:proofErr w:type="spellEnd"/>
      <w:r>
        <w:tab/>
        <w:t>Denne grønne teksten. Fjern all tekst av denne typen i rapporten.</w:t>
      </w:r>
      <w:r w:rsidR="000674E9">
        <w:t>]</w:t>
      </w:r>
    </w:p>
    <w:p w14:paraId="60FC1688" w14:textId="77777777" w:rsidR="007E13C7" w:rsidRDefault="007E13C7" w:rsidP="007E13C7">
      <w:pPr>
        <w:pStyle w:val="BodyText"/>
      </w:pPr>
    </w:p>
    <w:p w14:paraId="41F93EF1" w14:textId="77777777" w:rsidR="007E13C7" w:rsidRDefault="007E13C7" w:rsidP="00F50AC9">
      <w:pPr>
        <w:pStyle w:val="BodyText"/>
        <w:sectPr w:rsidR="007E13C7" w:rsidSect="00244B9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11F06DBC" w14:textId="77777777" w:rsidR="00FA69EA" w:rsidRDefault="00924E0C" w:rsidP="00FA69EA">
      <w:pPr>
        <w:pStyle w:val="Heading1"/>
      </w:pPr>
      <w:bookmarkStart w:id="16" w:name="_Ref125375270"/>
      <w:bookmarkStart w:id="17" w:name="_Ref125375282"/>
      <w:bookmarkStart w:id="18" w:name="_Toc136784282"/>
      <w:bookmarkStart w:id="19" w:name="_Toc158625712"/>
      <w:r>
        <w:lastRenderedPageBreak/>
        <w:t>Introduksjon</w:t>
      </w:r>
      <w:bookmarkEnd w:id="16"/>
      <w:bookmarkEnd w:id="17"/>
      <w:bookmarkEnd w:id="18"/>
      <w:bookmarkEnd w:id="19"/>
    </w:p>
    <w:p w14:paraId="4FAE7207" w14:textId="77777777" w:rsidR="00933D51" w:rsidRDefault="00933D51" w:rsidP="00933D51">
      <w:pPr>
        <w:pStyle w:val="Heading2"/>
      </w:pPr>
      <w:bookmarkStart w:id="20" w:name="_Toc136784283"/>
      <w:bookmarkStart w:id="21" w:name="_Toc158625713"/>
      <w:r>
        <w:t>Bakgrunn</w:t>
      </w:r>
      <w:bookmarkEnd w:id="20"/>
      <w:bookmarkEnd w:id="21"/>
    </w:p>
    <w:p w14:paraId="5517D486" w14:textId="1275BEE5" w:rsidR="008F5018" w:rsidRPr="008F5018" w:rsidRDefault="0044591C" w:rsidP="00381F01">
      <w:pPr>
        <w:pStyle w:val="Comment"/>
        <w:rPr>
          <w:color w:val="auto"/>
        </w:rPr>
      </w:pPr>
      <w:r>
        <w:rPr>
          <w:color w:val="auto"/>
        </w:rPr>
        <w:t xml:space="preserve">Nå som semesteret avslutter er det vanligvis på tide med en </w:t>
      </w:r>
      <w:r w:rsidR="003E52AC">
        <w:rPr>
          <w:color w:val="auto"/>
        </w:rPr>
        <w:t>obligatorisk</w:t>
      </w:r>
      <w:r w:rsidR="00686501">
        <w:rPr>
          <w:color w:val="auto"/>
        </w:rPr>
        <w:t xml:space="preserve"> og </w:t>
      </w:r>
      <w:r w:rsidR="003E52AC">
        <w:rPr>
          <w:color w:val="auto"/>
        </w:rPr>
        <w:t xml:space="preserve">omfattende </w:t>
      </w:r>
      <w:r w:rsidR="00686501">
        <w:rPr>
          <w:color w:val="auto"/>
        </w:rPr>
        <w:t>innlevering.</w:t>
      </w:r>
      <w:r w:rsidR="00BD1B6D">
        <w:rPr>
          <w:color w:val="auto"/>
        </w:rPr>
        <w:t xml:space="preserve"> I denne </w:t>
      </w:r>
      <w:r w:rsidR="006C63F3">
        <w:rPr>
          <w:color w:val="auto"/>
        </w:rPr>
        <w:t>innleveringen skal jeg lage en treningsdagbok f</w:t>
      </w:r>
      <w:r w:rsidR="00FC3A40">
        <w:rPr>
          <w:color w:val="auto"/>
        </w:rPr>
        <w:t xml:space="preserve">or å vise kompetanse </w:t>
      </w:r>
      <w:r w:rsidR="00AD1DB8">
        <w:rPr>
          <w:color w:val="auto"/>
        </w:rPr>
        <w:t xml:space="preserve">innen Programmering </w:t>
      </w:r>
      <w:r w:rsidR="00DB1261">
        <w:rPr>
          <w:color w:val="auto"/>
        </w:rPr>
        <w:t>1</w:t>
      </w:r>
      <w:r w:rsidR="00AD1DB8">
        <w:rPr>
          <w:color w:val="auto"/>
        </w:rPr>
        <w:t xml:space="preserve"> faget. </w:t>
      </w:r>
    </w:p>
    <w:p w14:paraId="69F4542C" w14:textId="77777777" w:rsidR="00365B8B" w:rsidRDefault="00365B8B" w:rsidP="00365B8B">
      <w:pPr>
        <w:pStyle w:val="Heading2"/>
      </w:pPr>
      <w:bookmarkStart w:id="22" w:name="_Ref125975861"/>
      <w:bookmarkStart w:id="23" w:name="_Toc136784287"/>
      <w:bookmarkStart w:id="24" w:name="_Toc158625714"/>
      <w:bookmarkStart w:id="25" w:name="_Toc136784284"/>
      <w:r>
        <w:t>Kravspesifikasjon</w:t>
      </w:r>
      <w:bookmarkEnd w:id="22"/>
      <w:bookmarkEnd w:id="23"/>
      <w:bookmarkEnd w:id="24"/>
    </w:p>
    <w:p w14:paraId="2A12D818" w14:textId="6494B0AE" w:rsidR="00F50AC9" w:rsidRDefault="00F50AC9" w:rsidP="00F50AC9">
      <w:pPr>
        <w:pStyle w:val="BodyText"/>
        <w:rPr>
          <w:i/>
          <w:iCs/>
        </w:rPr>
      </w:pPr>
      <w:r>
        <w:rPr>
          <w:i/>
          <w:iCs/>
        </w:rPr>
        <w:t>Funksjonelle Krav til oppgaven:</w:t>
      </w:r>
    </w:p>
    <w:p w14:paraId="65B75D2F" w14:textId="71A7DF59" w:rsidR="002F2043" w:rsidRPr="002F2043" w:rsidRDefault="002F2043" w:rsidP="002F2043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Pr="002F2043">
        <w:rPr>
          <w:i/>
          <w:iCs/>
        </w:rPr>
        <w:t>unne opprette et innlegg i dagboken. Innlegget skal inneholde informasjon som:</w:t>
      </w:r>
    </w:p>
    <w:p w14:paraId="1C66D66E" w14:textId="77777777" w:rsidR="002F2043" w:rsidRDefault="002F2043" w:rsidP="002F2043">
      <w:pPr>
        <w:pStyle w:val="BodyText"/>
        <w:numPr>
          <w:ilvl w:val="1"/>
          <w:numId w:val="6"/>
        </w:numPr>
        <w:rPr>
          <w:i/>
          <w:iCs/>
        </w:rPr>
      </w:pPr>
      <w:r w:rsidRPr="002F2043">
        <w:rPr>
          <w:i/>
          <w:iCs/>
        </w:rPr>
        <w:t>Navnet til bruker/forfatter</w:t>
      </w:r>
    </w:p>
    <w:p w14:paraId="6A86464A" w14:textId="77777777" w:rsidR="002F2043" w:rsidRDefault="002F2043" w:rsidP="002F2043">
      <w:pPr>
        <w:pStyle w:val="BodyText"/>
        <w:numPr>
          <w:ilvl w:val="1"/>
          <w:numId w:val="6"/>
        </w:numPr>
        <w:rPr>
          <w:i/>
          <w:iCs/>
        </w:rPr>
      </w:pPr>
      <w:r w:rsidRPr="002F2043">
        <w:rPr>
          <w:i/>
          <w:iCs/>
        </w:rPr>
        <w:t>En tittel på innlegget, for eksempel Storfangst på fjorden i dag"</w:t>
      </w:r>
    </w:p>
    <w:p w14:paraId="4FDAA9FC" w14:textId="77777777" w:rsidR="002F2043" w:rsidRDefault="002F2043" w:rsidP="002F2043">
      <w:pPr>
        <w:pStyle w:val="BodyText"/>
        <w:numPr>
          <w:ilvl w:val="1"/>
          <w:numId w:val="6"/>
        </w:numPr>
        <w:rPr>
          <w:i/>
          <w:iCs/>
        </w:rPr>
      </w:pPr>
      <w:r w:rsidRPr="002F2043">
        <w:rPr>
          <w:i/>
          <w:iCs/>
        </w:rPr>
        <w:t>En lengre tekst (selve innlegget)</w:t>
      </w:r>
    </w:p>
    <w:p w14:paraId="50ECBF6B" w14:textId="35E5E6F9" w:rsidR="002F2043" w:rsidRPr="002F2043" w:rsidRDefault="002F2043" w:rsidP="002F2043">
      <w:pPr>
        <w:pStyle w:val="BodyText"/>
        <w:numPr>
          <w:ilvl w:val="1"/>
          <w:numId w:val="6"/>
        </w:numPr>
        <w:rPr>
          <w:i/>
          <w:iCs/>
        </w:rPr>
      </w:pPr>
      <w:r w:rsidRPr="002F2043">
        <w:rPr>
          <w:i/>
          <w:iCs/>
        </w:rPr>
        <w:t>Dato og klokkeslett for innlegget</w:t>
      </w:r>
    </w:p>
    <w:p w14:paraId="25785586" w14:textId="59F0F12D" w:rsidR="002F2043" w:rsidRPr="002F2043" w:rsidRDefault="003A4F6F" w:rsidP="002F2043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="002F2043" w:rsidRPr="002F2043">
        <w:rPr>
          <w:i/>
          <w:iCs/>
        </w:rPr>
        <w:t>unne skrive ut alle innleggene på en strukturert og oversiktlig måte</w:t>
      </w:r>
    </w:p>
    <w:p w14:paraId="1475AD81" w14:textId="523CDEEC" w:rsidR="002F2043" w:rsidRPr="003A4F6F" w:rsidRDefault="003A4F6F" w:rsidP="003A4F6F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="002F2043" w:rsidRPr="003A4F6F">
        <w:rPr>
          <w:i/>
          <w:iCs/>
        </w:rPr>
        <w:t>unne søke etter innlegg på en bestemt dato</w:t>
      </w:r>
    </w:p>
    <w:p w14:paraId="500EB660" w14:textId="03681D01" w:rsidR="00F50AC9" w:rsidRDefault="003A4F6F" w:rsidP="002F2043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="002F2043" w:rsidRPr="002F2043">
        <w:rPr>
          <w:i/>
          <w:iCs/>
        </w:rPr>
        <w:t>unne slette innlegg</w:t>
      </w:r>
    </w:p>
    <w:p w14:paraId="50DA1CA6" w14:textId="24852757" w:rsidR="00E5767E" w:rsidRDefault="00E5767E" w:rsidP="00E5767E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Pr="00E5767E">
        <w:rPr>
          <w:i/>
          <w:iCs/>
        </w:rPr>
        <w:t>unne velge blant tidligere forfattere når nytt innlegg opprettes</w:t>
      </w:r>
    </w:p>
    <w:p w14:paraId="48AED80A" w14:textId="77777777" w:rsidR="00E5767E" w:rsidRDefault="00E5767E" w:rsidP="00E5767E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Pr="00E5767E">
        <w:rPr>
          <w:i/>
          <w:iCs/>
        </w:rPr>
        <w:t>unne søke på innlegg i et bestemt tidsrom (fra-dato, til-dato)</w:t>
      </w:r>
    </w:p>
    <w:p w14:paraId="3A56946A" w14:textId="77777777" w:rsidR="00E5767E" w:rsidRDefault="00E5767E" w:rsidP="00E5767E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Pr="00E5767E">
        <w:rPr>
          <w:i/>
          <w:iCs/>
        </w:rPr>
        <w:t>unne søke på innlegg fra en bestemt forfatter</w:t>
      </w:r>
    </w:p>
    <w:p w14:paraId="54F8EF3D" w14:textId="5ADC4898" w:rsidR="0097786A" w:rsidRDefault="00E5767E" w:rsidP="0097786A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K</w:t>
      </w:r>
      <w:r w:rsidRPr="00E5767E">
        <w:rPr>
          <w:i/>
          <w:iCs/>
        </w:rPr>
        <w:t>unne hente ut statistikk i form av antall innlegg pr forfatter. Kan for eksempel vises som en</w:t>
      </w:r>
    </w:p>
    <w:p w14:paraId="6E04E60E" w14:textId="69F67897" w:rsidR="00041304" w:rsidRDefault="0097786A" w:rsidP="0097786A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T</w:t>
      </w:r>
      <w:r w:rsidR="00E5767E" w:rsidRPr="0097786A">
        <w:rPr>
          <w:i/>
          <w:iCs/>
        </w:rPr>
        <w:t>abell der kolonne 1 er en liste av forfattere med antall innlegg pr forfatter i kolonne 2.</w:t>
      </w:r>
    </w:p>
    <w:p w14:paraId="112EEB96" w14:textId="19D19862" w:rsidR="00A30161" w:rsidRDefault="00A30161" w:rsidP="00A30161">
      <w:pPr>
        <w:pStyle w:val="BodyText"/>
        <w:rPr>
          <w:i/>
          <w:iCs/>
        </w:rPr>
      </w:pPr>
      <w:r>
        <w:rPr>
          <w:i/>
          <w:iCs/>
        </w:rPr>
        <w:t>Ikke-funksjonelle Krav til Oppgaven:</w:t>
      </w:r>
    </w:p>
    <w:p w14:paraId="6FCABC71" w14:textId="0B9579FF" w:rsidR="00A30161" w:rsidRDefault="00A674B7" w:rsidP="00A30161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Skal være lett å navigere og brukervennlig.</w:t>
      </w:r>
    </w:p>
    <w:p w14:paraId="44B55071" w14:textId="36604996" w:rsidR="00A674B7" w:rsidRDefault="00A674B7" w:rsidP="00A30161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Skal være rask</w:t>
      </w:r>
    </w:p>
    <w:p w14:paraId="70A988CB" w14:textId="5B9B490C" w:rsidR="00A674B7" w:rsidRPr="00A30161" w:rsidRDefault="00116A35" w:rsidP="00A30161">
      <w:pPr>
        <w:pStyle w:val="BodyTex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Skal framstille data Oversiktlig</w:t>
      </w:r>
    </w:p>
    <w:p w14:paraId="5BC60AED" w14:textId="7EC0AA46" w:rsidR="00F701B5" w:rsidRDefault="00714D38" w:rsidP="003A4A02">
      <w:pPr>
        <w:pStyle w:val="Comment"/>
        <w:jc w:val="center"/>
      </w:pPr>
      <w:r w:rsidRPr="00714D38">
        <w:rPr>
          <w:noProof/>
        </w:rPr>
        <w:drawing>
          <wp:inline distT="0" distB="0" distL="0" distR="0" wp14:anchorId="40512A6D" wp14:editId="30C88515">
            <wp:extent cx="3286664" cy="2241957"/>
            <wp:effectExtent l="0" t="0" r="0" b="6350"/>
            <wp:docPr id="1614876423" name="Bilde 1" descr="Et bilde som inneholder tekst, diagram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76423" name="Bilde 1" descr="Et bilde som inneholder tekst, diagram, skjermbilde, lin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564" cy="22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3BEF" w14:textId="6275FFBD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fldChar w:fldCharType="end"/>
      </w:r>
    </w:p>
    <w:p w14:paraId="6F3F421F" w14:textId="77777777" w:rsidR="00365B8B" w:rsidRDefault="00365B8B" w:rsidP="00365B8B">
      <w:pPr>
        <w:pStyle w:val="Caption"/>
      </w:pPr>
      <w:bookmarkStart w:id="26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A4D72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</w:t>
      </w:r>
      <w:proofErr w:type="spellEnd"/>
      <w:r>
        <w:t xml:space="preserve"> Case diagram</w:t>
      </w:r>
      <w:bookmarkEnd w:id="26"/>
    </w:p>
    <w:p w14:paraId="58B27241" w14:textId="77777777" w:rsidR="00D10861" w:rsidRDefault="00D10861" w:rsidP="00D10861">
      <w:pPr>
        <w:pStyle w:val="Heading2"/>
      </w:pPr>
      <w:bookmarkStart w:id="27" w:name="_Toc158625715"/>
      <w:r>
        <w:lastRenderedPageBreak/>
        <w:t>Avgrensninger</w:t>
      </w:r>
      <w:bookmarkEnd w:id="25"/>
      <w:bookmarkEnd w:id="27"/>
    </w:p>
    <w:p w14:paraId="0B48F01B" w14:textId="1EBA17FC" w:rsidR="00CA722E" w:rsidRDefault="00CA722E" w:rsidP="005C3B91">
      <w:pPr>
        <w:pStyle w:val="Comment"/>
        <w:rPr>
          <w:color w:val="auto"/>
        </w:rPr>
      </w:pPr>
      <w:r>
        <w:rPr>
          <w:color w:val="auto"/>
        </w:rPr>
        <w:t>Følgende av</w:t>
      </w:r>
      <w:r w:rsidR="00A96262">
        <w:rPr>
          <w:color w:val="auto"/>
        </w:rPr>
        <w:t>grensinger av denne oppgaven gjelder:</w:t>
      </w:r>
    </w:p>
    <w:p w14:paraId="24018133" w14:textId="77777777" w:rsidR="00A96262" w:rsidRDefault="00A96262" w:rsidP="00A96262">
      <w:pPr>
        <w:pStyle w:val="Comment"/>
        <w:numPr>
          <w:ilvl w:val="0"/>
          <w:numId w:val="8"/>
        </w:numPr>
        <w:rPr>
          <w:color w:val="auto"/>
        </w:rPr>
      </w:pPr>
      <w:r w:rsidRPr="00A96262">
        <w:rPr>
          <w:color w:val="auto"/>
        </w:rPr>
        <w:t>Applikasjonen skal være tekstbasert (ikke grafisk brukergrensesnitt).</w:t>
      </w:r>
    </w:p>
    <w:p w14:paraId="60A17DB3" w14:textId="77777777" w:rsidR="00A96262" w:rsidRDefault="00A96262" w:rsidP="00A96262">
      <w:pPr>
        <w:pStyle w:val="Comment"/>
        <w:numPr>
          <w:ilvl w:val="0"/>
          <w:numId w:val="8"/>
        </w:numPr>
        <w:rPr>
          <w:color w:val="auto"/>
        </w:rPr>
      </w:pPr>
      <w:r w:rsidRPr="00A96262">
        <w:rPr>
          <w:color w:val="auto"/>
        </w:rPr>
        <w:t>Applikasjonen skal kunne kjøres fra IDE og fra kommandolinje</w:t>
      </w:r>
    </w:p>
    <w:p w14:paraId="3D44ADD7" w14:textId="295E3CE5" w:rsidR="00703F69" w:rsidRDefault="00703F69" w:rsidP="00703F69">
      <w:pPr>
        <w:pStyle w:val="Heading2"/>
      </w:pPr>
      <w:bookmarkStart w:id="28" w:name="_Toc136784285"/>
      <w:bookmarkStart w:id="29" w:name="_Toc158625716"/>
      <w:r>
        <w:t>Begreper/Ordliste</w:t>
      </w:r>
      <w:bookmarkEnd w:id="28"/>
      <w:bookmarkEnd w:id="29"/>
    </w:p>
    <w:p w14:paraId="09F51788" w14:textId="05D13FB1" w:rsidR="00703F69" w:rsidRDefault="00703F69" w:rsidP="00703F69">
      <w:pPr>
        <w:pStyle w:val="Comment"/>
      </w:pPr>
      <w:r>
        <w:t>[</w:t>
      </w:r>
      <w:r w:rsidR="00E877C3">
        <w:t>Gjøres når alt er ferdig]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1259A128" w14:textId="77777777" w:rsidTr="00552AAF">
        <w:trPr>
          <w:cantSplit/>
          <w:tblHeader/>
        </w:trPr>
        <w:tc>
          <w:tcPr>
            <w:tcW w:w="1980" w:type="dxa"/>
          </w:tcPr>
          <w:p w14:paraId="1A9483E4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(Norsk)</w:t>
            </w:r>
          </w:p>
        </w:tc>
        <w:tc>
          <w:tcPr>
            <w:tcW w:w="2126" w:type="dxa"/>
          </w:tcPr>
          <w:p w14:paraId="4E94803E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(Engelsk)</w:t>
            </w:r>
          </w:p>
        </w:tc>
        <w:tc>
          <w:tcPr>
            <w:tcW w:w="4954" w:type="dxa"/>
          </w:tcPr>
          <w:p w14:paraId="3208B021" w14:textId="77777777" w:rsidR="00552AAF" w:rsidRDefault="00552AAF" w:rsidP="00552AAF">
            <w:pPr>
              <w:pStyle w:val="TabellTittel"/>
            </w:pPr>
            <w:proofErr w:type="spellStart"/>
            <w:r>
              <w:t>Betyding</w:t>
            </w:r>
            <w:proofErr w:type="spellEnd"/>
            <w:r>
              <w:t>/beskrivelse</w:t>
            </w:r>
          </w:p>
        </w:tc>
      </w:tr>
      <w:tr w:rsidR="00552AAF" w14:paraId="42FD736A" w14:textId="77777777" w:rsidTr="00552AAF">
        <w:trPr>
          <w:cantSplit/>
        </w:trPr>
        <w:tc>
          <w:tcPr>
            <w:tcW w:w="1980" w:type="dxa"/>
          </w:tcPr>
          <w:p w14:paraId="138833BB" w14:textId="77777777" w:rsidR="00552AAF" w:rsidRDefault="00552AAF" w:rsidP="00703F69">
            <w:pPr>
              <w:pStyle w:val="Comment"/>
            </w:pPr>
            <w:r>
              <w:t>Produkt</w:t>
            </w:r>
          </w:p>
        </w:tc>
        <w:tc>
          <w:tcPr>
            <w:tcW w:w="2126" w:type="dxa"/>
          </w:tcPr>
          <w:p w14:paraId="6B354940" w14:textId="77777777" w:rsidR="00552AAF" w:rsidRDefault="00552AAF" w:rsidP="00703F69">
            <w:pPr>
              <w:pStyle w:val="Comment"/>
            </w:pPr>
            <w:r>
              <w:t>Product</w:t>
            </w:r>
          </w:p>
        </w:tc>
        <w:tc>
          <w:tcPr>
            <w:tcW w:w="4954" w:type="dxa"/>
          </w:tcPr>
          <w:p w14:paraId="7647FE8E" w14:textId="77777777" w:rsidR="00552AAF" w:rsidRDefault="00552AAF" w:rsidP="00703F69">
            <w:pPr>
              <w:pStyle w:val="Comment"/>
            </w:pPr>
            <w:r>
              <w:t>Varehuset skal håndtere produkter inn og ut av et lager</w:t>
            </w:r>
          </w:p>
        </w:tc>
      </w:tr>
      <w:tr w:rsidR="00552AAF" w14:paraId="49C584EE" w14:textId="77777777" w:rsidTr="00552AAF">
        <w:trPr>
          <w:cantSplit/>
        </w:trPr>
        <w:tc>
          <w:tcPr>
            <w:tcW w:w="1980" w:type="dxa"/>
          </w:tcPr>
          <w:p w14:paraId="10417DA8" w14:textId="77777777" w:rsidR="00552AAF" w:rsidRDefault="00552AAF" w:rsidP="00703F69">
            <w:pPr>
              <w:pStyle w:val="Comment"/>
            </w:pPr>
            <w:r>
              <w:t>Lager</w:t>
            </w:r>
          </w:p>
        </w:tc>
        <w:tc>
          <w:tcPr>
            <w:tcW w:w="2126" w:type="dxa"/>
          </w:tcPr>
          <w:p w14:paraId="3B7E48D5" w14:textId="77777777" w:rsidR="00552AAF" w:rsidRDefault="00552AAF" w:rsidP="00703F69">
            <w:pPr>
              <w:pStyle w:val="Comment"/>
            </w:pPr>
            <w:r>
              <w:t>Storage</w:t>
            </w:r>
          </w:p>
        </w:tc>
        <w:tc>
          <w:tcPr>
            <w:tcW w:w="4954" w:type="dxa"/>
          </w:tcPr>
          <w:p w14:paraId="76BCF30F" w14:textId="77777777" w:rsidR="00552AAF" w:rsidRDefault="00552AAF" w:rsidP="00703F69">
            <w:pPr>
              <w:pStyle w:val="Comment"/>
            </w:pPr>
            <w:r>
              <w:t>....</w:t>
            </w:r>
          </w:p>
        </w:tc>
      </w:tr>
      <w:tr w:rsidR="00552AAF" w14:paraId="0BB1148E" w14:textId="77777777" w:rsidTr="00552AAF">
        <w:trPr>
          <w:cantSplit/>
        </w:trPr>
        <w:tc>
          <w:tcPr>
            <w:tcW w:w="1980" w:type="dxa"/>
          </w:tcPr>
          <w:p w14:paraId="39896951" w14:textId="77777777" w:rsidR="00552AAF" w:rsidRDefault="00DA3197" w:rsidP="00703F69">
            <w:pPr>
              <w:pStyle w:val="Comment"/>
            </w:pPr>
            <w:r>
              <w:t>Konto</w:t>
            </w:r>
          </w:p>
        </w:tc>
        <w:tc>
          <w:tcPr>
            <w:tcW w:w="2126" w:type="dxa"/>
          </w:tcPr>
          <w:p w14:paraId="679A0D82" w14:textId="77777777" w:rsidR="00552AAF" w:rsidRDefault="00DA3197" w:rsidP="00703F69">
            <w:pPr>
              <w:pStyle w:val="Comment"/>
            </w:pPr>
            <w:proofErr w:type="spellStart"/>
            <w:r>
              <w:t>Account</w:t>
            </w:r>
            <w:proofErr w:type="spellEnd"/>
          </w:p>
        </w:tc>
        <w:tc>
          <w:tcPr>
            <w:tcW w:w="4954" w:type="dxa"/>
          </w:tcPr>
          <w:p w14:paraId="1C052033" w14:textId="77777777" w:rsidR="00552AAF" w:rsidRDefault="00DA3197" w:rsidP="00703F69">
            <w:pPr>
              <w:pStyle w:val="Comment"/>
            </w:pPr>
            <w:r>
              <w:t>En konto til en kunde i banken. En konto kan ha en balanse, og man kan sette penger inn eller ta ut penger fra konto</w:t>
            </w:r>
          </w:p>
        </w:tc>
      </w:tr>
      <w:tr w:rsidR="00552AAF" w14:paraId="5597B61A" w14:textId="77777777" w:rsidTr="00552AAF">
        <w:trPr>
          <w:cantSplit/>
        </w:trPr>
        <w:tc>
          <w:tcPr>
            <w:tcW w:w="1980" w:type="dxa"/>
          </w:tcPr>
          <w:p w14:paraId="236E3EC4" w14:textId="77777777" w:rsidR="00552AAF" w:rsidRDefault="00DA3197" w:rsidP="00703F69">
            <w:pPr>
              <w:pStyle w:val="Comment"/>
            </w:pPr>
            <w:r>
              <w:t>Transaksjon</w:t>
            </w:r>
          </w:p>
        </w:tc>
        <w:tc>
          <w:tcPr>
            <w:tcW w:w="2126" w:type="dxa"/>
          </w:tcPr>
          <w:p w14:paraId="576A9B00" w14:textId="77777777" w:rsidR="00552AAF" w:rsidRDefault="00DA3197" w:rsidP="00703F69">
            <w:pPr>
              <w:pStyle w:val="Comment"/>
            </w:pPr>
            <w:proofErr w:type="spellStart"/>
            <w:r>
              <w:t>Transaction</w:t>
            </w:r>
            <w:proofErr w:type="spellEnd"/>
          </w:p>
        </w:tc>
        <w:tc>
          <w:tcPr>
            <w:tcW w:w="4954" w:type="dxa"/>
          </w:tcPr>
          <w:p w14:paraId="2FC938E0" w14:textId="77777777" w:rsidR="00552AAF" w:rsidRPr="00DA3197" w:rsidRDefault="00DA3197" w:rsidP="00703F69">
            <w:pPr>
              <w:pStyle w:val="Comment"/>
            </w:pPr>
            <w:r>
              <w:t xml:space="preserve">Når et beløp tas ut av en konto og føres inn på en annen konto, utføres en </w:t>
            </w:r>
            <w:r>
              <w:rPr>
                <w:b/>
                <w:bCs/>
              </w:rPr>
              <w:t>transaksjon</w:t>
            </w:r>
            <w:r>
              <w:t>. En transaksjon har en dato, en tid, hvilken konto beløpet trekkes fra, hvilken konto beløpet overføres til, samt beløpet.</w:t>
            </w:r>
          </w:p>
        </w:tc>
      </w:tr>
      <w:tr w:rsidR="00DA3197" w14:paraId="3332961A" w14:textId="77777777" w:rsidTr="00552AAF">
        <w:trPr>
          <w:cantSplit/>
        </w:trPr>
        <w:tc>
          <w:tcPr>
            <w:tcW w:w="1980" w:type="dxa"/>
          </w:tcPr>
          <w:p w14:paraId="3831DD49" w14:textId="77777777" w:rsidR="00DA3197" w:rsidRDefault="00DA3197" w:rsidP="00703F69">
            <w:pPr>
              <w:pStyle w:val="Comment"/>
            </w:pPr>
          </w:p>
        </w:tc>
        <w:tc>
          <w:tcPr>
            <w:tcW w:w="2126" w:type="dxa"/>
          </w:tcPr>
          <w:p w14:paraId="6C030B30" w14:textId="77777777" w:rsidR="00DA3197" w:rsidRDefault="00DA3197" w:rsidP="00703F69">
            <w:pPr>
              <w:pStyle w:val="Comment"/>
            </w:pPr>
          </w:p>
        </w:tc>
        <w:tc>
          <w:tcPr>
            <w:tcW w:w="4954" w:type="dxa"/>
          </w:tcPr>
          <w:p w14:paraId="4BD13031" w14:textId="77777777" w:rsidR="00DA3197" w:rsidRDefault="00DA3197" w:rsidP="00703F69">
            <w:pPr>
              <w:pStyle w:val="Comment"/>
            </w:pPr>
          </w:p>
        </w:tc>
      </w:tr>
    </w:tbl>
    <w:p w14:paraId="36B5362B" w14:textId="77777777" w:rsidR="00552AAF" w:rsidRPr="00552AAF" w:rsidRDefault="00626E73" w:rsidP="00626E73">
      <w:pPr>
        <w:pStyle w:val="Caption"/>
      </w:pPr>
      <w:bookmarkStart w:id="30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3A4D72">
        <w:rPr>
          <w:noProof/>
        </w:rPr>
        <w:t>1</w:t>
      </w:r>
      <w:r>
        <w:fldChar w:fldCharType="end"/>
      </w:r>
      <w:r>
        <w:t xml:space="preserve"> Begreper og ordliste</w:t>
      </w:r>
      <w:bookmarkEnd w:id="30"/>
    </w:p>
    <w:p w14:paraId="60EBD77A" w14:textId="77777777" w:rsidR="00811239" w:rsidRDefault="00811239" w:rsidP="00FA69EA">
      <w:pPr>
        <w:pStyle w:val="Heading1"/>
      </w:pPr>
      <w:bookmarkStart w:id="31" w:name="_Toc136784286"/>
      <w:bookmarkStart w:id="32" w:name="_Toc158625717"/>
      <w:bookmarkStart w:id="33" w:name="_Ref125374860"/>
      <w:bookmarkStart w:id="34" w:name="_Ref125374869"/>
      <w:bookmarkStart w:id="35" w:name="_Ref125375184"/>
      <w:r>
        <w:t>Teori</w:t>
      </w:r>
      <w:bookmarkEnd w:id="31"/>
      <w:bookmarkEnd w:id="32"/>
    </w:p>
    <w:p w14:paraId="52B64494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 xml:space="preserve">ved utvikling av en programvare, som kobling, </w:t>
      </w:r>
      <w:proofErr w:type="spellStart"/>
      <w:r>
        <w:t>cohesion</w:t>
      </w:r>
      <w:proofErr w:type="spellEnd"/>
      <w:r>
        <w:t>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3571B2C4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3A42F9AF" w14:textId="2CCCA973" w:rsidR="00A74B1A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480D77ED" w14:textId="338F7C32" w:rsidR="00A74B1A" w:rsidRPr="00A74B1A" w:rsidRDefault="00A74B1A" w:rsidP="00811239">
      <w:pPr>
        <w:pStyle w:val="Comment"/>
        <w:rPr>
          <w:color w:val="auto"/>
        </w:rPr>
      </w:pPr>
      <w:r>
        <w:rPr>
          <w:color w:val="auto"/>
        </w:rPr>
        <w:t xml:space="preserve">Denne delen av rapporten </w:t>
      </w:r>
      <w:r w:rsidR="008B633A">
        <w:rPr>
          <w:color w:val="auto"/>
        </w:rPr>
        <w:t>beskriver det faglige for prosjektet</w:t>
      </w:r>
      <w:r w:rsidR="005F5581">
        <w:rPr>
          <w:color w:val="auto"/>
        </w:rPr>
        <w:t>. Tabellen under oppsummerer sentrale teorier og begreper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147"/>
        <w:gridCol w:w="2933"/>
      </w:tblGrid>
      <w:tr w:rsidR="005F5581" w14:paraId="12FD364A" w14:textId="06C1C958" w:rsidTr="005F5581">
        <w:trPr>
          <w:cantSplit/>
          <w:tblHeader/>
        </w:trPr>
        <w:tc>
          <w:tcPr>
            <w:tcW w:w="1980" w:type="dxa"/>
          </w:tcPr>
          <w:p w14:paraId="6CD47A54" w14:textId="14706DA7" w:rsidR="005F5581" w:rsidRDefault="005F5581" w:rsidP="00BE722E">
            <w:pPr>
              <w:pStyle w:val="TabellTittel"/>
            </w:pPr>
            <w:r>
              <w:t>Teori</w:t>
            </w:r>
          </w:p>
        </w:tc>
        <w:tc>
          <w:tcPr>
            <w:tcW w:w="4147" w:type="dxa"/>
          </w:tcPr>
          <w:p w14:paraId="2E65D084" w14:textId="189B0E03" w:rsidR="005F5581" w:rsidRDefault="005F5581" w:rsidP="00BE722E">
            <w:pPr>
              <w:pStyle w:val="TabellTittel"/>
            </w:pPr>
            <w:r>
              <w:t>Forklaring</w:t>
            </w:r>
          </w:p>
        </w:tc>
        <w:tc>
          <w:tcPr>
            <w:tcW w:w="2933" w:type="dxa"/>
          </w:tcPr>
          <w:p w14:paraId="5355EB97" w14:textId="76D70C61" w:rsidR="005F5581" w:rsidRDefault="005F5581" w:rsidP="00BE722E">
            <w:pPr>
              <w:pStyle w:val="TabellTittel"/>
            </w:pPr>
            <w:r>
              <w:t xml:space="preserve">Relevans for Prosjektet </w:t>
            </w:r>
          </w:p>
        </w:tc>
      </w:tr>
      <w:tr w:rsidR="005F5581" w14:paraId="34A51C92" w14:textId="0CEEFE59" w:rsidTr="005F5581">
        <w:trPr>
          <w:cantSplit/>
        </w:trPr>
        <w:tc>
          <w:tcPr>
            <w:tcW w:w="1980" w:type="dxa"/>
          </w:tcPr>
          <w:p w14:paraId="225955B4" w14:textId="3C9F867E" w:rsidR="005F5581" w:rsidRDefault="005F5581" w:rsidP="00BE722E">
            <w:pPr>
              <w:pStyle w:val="Comment"/>
            </w:pPr>
            <w:proofErr w:type="spellStart"/>
            <w:r>
              <w:rPr>
                <w:color w:val="auto"/>
              </w:rPr>
              <w:t>Kanban</w:t>
            </w:r>
            <w:proofErr w:type="spellEnd"/>
          </w:p>
        </w:tc>
        <w:tc>
          <w:tcPr>
            <w:tcW w:w="4147" w:type="dxa"/>
          </w:tcPr>
          <w:p w14:paraId="583998BB" w14:textId="2881D5BC" w:rsidR="00B40BAA" w:rsidRPr="008B5C75" w:rsidRDefault="005F5581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Flytbasert</w:t>
            </w:r>
            <w:r w:rsidR="00F25330">
              <w:rPr>
                <w:color w:val="auto"/>
              </w:rPr>
              <w:t xml:space="preserve"> arbeids</w:t>
            </w:r>
            <w:r w:rsidR="0071226D">
              <w:rPr>
                <w:color w:val="auto"/>
              </w:rPr>
              <w:t xml:space="preserve">metode </w:t>
            </w:r>
            <w:r w:rsidR="0081068A">
              <w:rPr>
                <w:color w:val="auto"/>
              </w:rPr>
              <w:t xml:space="preserve">som </w:t>
            </w:r>
            <w:proofErr w:type="gramStart"/>
            <w:r w:rsidR="0081068A">
              <w:rPr>
                <w:color w:val="auto"/>
              </w:rPr>
              <w:t>fokuserer</w:t>
            </w:r>
            <w:proofErr w:type="gramEnd"/>
            <w:r w:rsidR="0081068A">
              <w:rPr>
                <w:color w:val="auto"/>
              </w:rPr>
              <w:t xml:space="preserve"> </w:t>
            </w:r>
            <w:r w:rsidR="00232BE5">
              <w:rPr>
                <w:color w:val="auto"/>
              </w:rPr>
              <w:t>på kontinuerlig arbeid</w:t>
            </w:r>
            <w:r w:rsidR="00673296">
              <w:rPr>
                <w:color w:val="auto"/>
              </w:rPr>
              <w:t xml:space="preserve">, uten strukturelle sprinter. </w:t>
            </w:r>
            <w:r w:rsidR="006F61B0">
              <w:rPr>
                <w:color w:val="auto"/>
              </w:rPr>
              <w:t xml:space="preserve">Når en oppgave er </w:t>
            </w:r>
            <w:r w:rsidR="001049D1">
              <w:rPr>
                <w:color w:val="auto"/>
              </w:rPr>
              <w:t>ferdig,</w:t>
            </w:r>
            <w:r w:rsidR="006F61B0">
              <w:rPr>
                <w:color w:val="auto"/>
              </w:rPr>
              <w:t xml:space="preserve"> er det bare å starte</w:t>
            </w:r>
            <w:r w:rsidR="001049D1">
              <w:rPr>
                <w:color w:val="auto"/>
              </w:rPr>
              <w:t xml:space="preserve"> på</w:t>
            </w:r>
            <w:r w:rsidR="006F61B0">
              <w:rPr>
                <w:color w:val="auto"/>
              </w:rPr>
              <w:t xml:space="preserve"> en ny.</w:t>
            </w:r>
          </w:p>
        </w:tc>
        <w:tc>
          <w:tcPr>
            <w:tcW w:w="2933" w:type="dxa"/>
          </w:tcPr>
          <w:p w14:paraId="47A0476A" w14:textId="032EF610" w:rsidR="0051531E" w:rsidRDefault="004F6714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 xml:space="preserve">Fleksibelt, og gunstig i dette prosjektet siden ulike deler av </w:t>
            </w:r>
            <w:r w:rsidR="001049D1">
              <w:rPr>
                <w:color w:val="auto"/>
              </w:rPr>
              <w:t xml:space="preserve">oppgaven deles ut </w:t>
            </w:r>
            <w:r w:rsidR="0051531E">
              <w:rPr>
                <w:color w:val="auto"/>
              </w:rPr>
              <w:t>etter intervaller.</w:t>
            </w:r>
          </w:p>
        </w:tc>
      </w:tr>
      <w:tr w:rsidR="005F5581" w14:paraId="1BA338F7" w14:textId="04E26C03" w:rsidTr="005F5581">
        <w:trPr>
          <w:cantSplit/>
        </w:trPr>
        <w:tc>
          <w:tcPr>
            <w:tcW w:w="1980" w:type="dxa"/>
          </w:tcPr>
          <w:p w14:paraId="3A55DE56" w14:textId="0D779ED7" w:rsidR="005F5581" w:rsidRPr="00A7705F" w:rsidRDefault="00A7705F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Kravspesifikasjon</w:t>
            </w:r>
          </w:p>
        </w:tc>
        <w:tc>
          <w:tcPr>
            <w:tcW w:w="4147" w:type="dxa"/>
          </w:tcPr>
          <w:p w14:paraId="0B3F6F73" w14:textId="26E5FE31" w:rsidR="005F5581" w:rsidRPr="00BB0834" w:rsidRDefault="00BB0834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Krav til oppgaven.</w:t>
            </w:r>
          </w:p>
        </w:tc>
        <w:tc>
          <w:tcPr>
            <w:tcW w:w="2933" w:type="dxa"/>
          </w:tcPr>
          <w:p w14:paraId="7D56663C" w14:textId="1E4CBAE4" w:rsidR="005F5581" w:rsidRPr="00BB0834" w:rsidRDefault="00627F6E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 xml:space="preserve">Sørger for at oppgaven </w:t>
            </w:r>
            <w:r w:rsidR="00EA1167">
              <w:rPr>
                <w:color w:val="auto"/>
              </w:rPr>
              <w:t>er i god kvalitet ved innlevering.</w:t>
            </w:r>
          </w:p>
        </w:tc>
      </w:tr>
      <w:tr w:rsidR="00EA1167" w14:paraId="3BCA522E" w14:textId="77777777" w:rsidTr="005F5581">
        <w:trPr>
          <w:cantSplit/>
        </w:trPr>
        <w:tc>
          <w:tcPr>
            <w:tcW w:w="1980" w:type="dxa"/>
          </w:tcPr>
          <w:p w14:paraId="1088FDB7" w14:textId="66A5FD29" w:rsidR="00EA1167" w:rsidRDefault="00195A9D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Brukervennlighet</w:t>
            </w:r>
          </w:p>
        </w:tc>
        <w:tc>
          <w:tcPr>
            <w:tcW w:w="4147" w:type="dxa"/>
          </w:tcPr>
          <w:p w14:paraId="727A1ADC" w14:textId="55ECF0CF" w:rsidR="00EA1167" w:rsidRDefault="00195A9D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Brukeren skal trygd og lett</w:t>
            </w:r>
            <w:r w:rsidR="0067312C">
              <w:rPr>
                <w:color w:val="auto"/>
              </w:rPr>
              <w:t>,</w:t>
            </w:r>
            <w:r>
              <w:rPr>
                <w:color w:val="auto"/>
              </w:rPr>
              <w:t xml:space="preserve"> </w:t>
            </w:r>
            <w:r w:rsidR="0067312C">
              <w:rPr>
                <w:color w:val="auto"/>
              </w:rPr>
              <w:t xml:space="preserve">og </w:t>
            </w:r>
            <w:r>
              <w:rPr>
                <w:color w:val="auto"/>
              </w:rPr>
              <w:t>navigere og utnytte applikasjonen</w:t>
            </w:r>
            <w:r w:rsidR="0067312C">
              <w:rPr>
                <w:color w:val="auto"/>
              </w:rPr>
              <w:t>.</w:t>
            </w:r>
            <w:r>
              <w:rPr>
                <w:color w:val="auto"/>
              </w:rPr>
              <w:t xml:space="preserve"> </w:t>
            </w:r>
          </w:p>
        </w:tc>
        <w:tc>
          <w:tcPr>
            <w:tcW w:w="2933" w:type="dxa"/>
          </w:tcPr>
          <w:p w14:paraId="516571C4" w14:textId="6F926C82" w:rsidR="00EA1167" w:rsidRDefault="00FD2380" w:rsidP="00BE722E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En av kravspesifikasjonene.</w:t>
            </w:r>
          </w:p>
        </w:tc>
      </w:tr>
    </w:tbl>
    <w:p w14:paraId="5D6C42B5" w14:textId="77777777" w:rsidR="00EA10A4" w:rsidRDefault="00EA10A4" w:rsidP="00811239">
      <w:pPr>
        <w:pStyle w:val="Comment"/>
      </w:pPr>
    </w:p>
    <w:p w14:paraId="77C07F6D" w14:textId="1CAA7B5B" w:rsidR="00EA10A4" w:rsidRPr="00552AAF" w:rsidRDefault="00EA10A4" w:rsidP="00EA10A4">
      <w:pPr>
        <w:pStyle w:val="Caption"/>
      </w:pPr>
      <w:r>
        <w:t>Tabell 2, Teori</w:t>
      </w:r>
    </w:p>
    <w:p w14:paraId="5C1CA885" w14:textId="12C0FC76" w:rsidR="00141C8B" w:rsidRPr="00141C8B" w:rsidRDefault="00141C8B" w:rsidP="00811239">
      <w:pPr>
        <w:pStyle w:val="Comment"/>
        <w:rPr>
          <w:color w:val="auto"/>
        </w:rPr>
      </w:pPr>
    </w:p>
    <w:p w14:paraId="3F668FD9" w14:textId="77777777" w:rsidR="00365B8B" w:rsidRDefault="00365B8B" w:rsidP="00FA69EA">
      <w:pPr>
        <w:pStyle w:val="Heading1"/>
      </w:pPr>
      <w:bookmarkStart w:id="36" w:name="_Toc158625718"/>
      <w:bookmarkStart w:id="37" w:name="_Toc136784289"/>
      <w:r>
        <w:t>Metode</w:t>
      </w:r>
      <w:bookmarkEnd w:id="36"/>
    </w:p>
    <w:p w14:paraId="5CA96048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68DF8BEF" w14:textId="77777777" w:rsidR="00B0134D" w:rsidRDefault="00B0134D" w:rsidP="00365B8B">
      <w:pPr>
        <w:pStyle w:val="Heading2"/>
      </w:pPr>
      <w:bookmarkStart w:id="38" w:name="_Toc158625719"/>
      <w:r>
        <w:t>Utviklingsprosess</w:t>
      </w:r>
      <w:bookmarkEnd w:id="37"/>
      <w:bookmarkEnd w:id="38"/>
    </w:p>
    <w:p w14:paraId="1A1A9A83" w14:textId="4954CCF4" w:rsidR="00F15C12" w:rsidRDefault="005C758E" w:rsidP="00B0134D">
      <w:pPr>
        <w:pStyle w:val="Comment"/>
        <w:rPr>
          <w:color w:val="auto"/>
        </w:rPr>
      </w:pPr>
      <w:r>
        <w:rPr>
          <w:color w:val="auto"/>
        </w:rPr>
        <w:t>I denne oppgaven har jeg valgt fo</w:t>
      </w:r>
      <w:r w:rsidR="00FA76A8">
        <w:rPr>
          <w:color w:val="auto"/>
        </w:rPr>
        <w:t xml:space="preserve">r </w:t>
      </w:r>
      <w:proofErr w:type="spellStart"/>
      <w:r w:rsidR="00EE15DF">
        <w:rPr>
          <w:color w:val="auto"/>
        </w:rPr>
        <w:t>Ka</w:t>
      </w:r>
      <w:r w:rsidR="00FA76A8">
        <w:rPr>
          <w:color w:val="auto"/>
        </w:rPr>
        <w:t>nban</w:t>
      </w:r>
      <w:proofErr w:type="spellEnd"/>
      <w:r w:rsidR="00FA76A8">
        <w:rPr>
          <w:color w:val="auto"/>
        </w:rPr>
        <w:t xml:space="preserve"> som min arbeidsprosess.</w:t>
      </w:r>
      <w:r w:rsidR="001F78E4">
        <w:rPr>
          <w:color w:val="auto"/>
        </w:rPr>
        <w:t xml:space="preserve"> </w:t>
      </w:r>
      <w:proofErr w:type="spellStart"/>
      <w:r w:rsidR="00EE15DF">
        <w:rPr>
          <w:color w:val="auto"/>
        </w:rPr>
        <w:t>Kanban</w:t>
      </w:r>
      <w:proofErr w:type="spellEnd"/>
      <w:r w:rsidR="00EE15DF">
        <w:rPr>
          <w:color w:val="auto"/>
        </w:rPr>
        <w:t xml:space="preserve"> handler om å jobbe kontinuerlig med et og </w:t>
      </w:r>
      <w:r w:rsidR="007F01CC">
        <w:rPr>
          <w:color w:val="auto"/>
        </w:rPr>
        <w:t>en arbeidsoppgave</w:t>
      </w:r>
      <w:r w:rsidR="00EE15DF">
        <w:rPr>
          <w:color w:val="auto"/>
        </w:rPr>
        <w:t xml:space="preserve"> </w:t>
      </w:r>
      <w:r w:rsidR="004644B8">
        <w:rPr>
          <w:color w:val="auto"/>
        </w:rPr>
        <w:t>helt til den ferdig, og begynner på en ny som man henter fra et slags oppslagstavle.</w:t>
      </w:r>
    </w:p>
    <w:p w14:paraId="3D798733" w14:textId="103D4559" w:rsidR="004644B8" w:rsidRPr="005C758E" w:rsidRDefault="004644B8" w:rsidP="00B0134D">
      <w:pPr>
        <w:pStyle w:val="Comment"/>
        <w:rPr>
          <w:color w:val="auto"/>
        </w:rPr>
      </w:pPr>
      <w:r>
        <w:rPr>
          <w:color w:val="auto"/>
        </w:rPr>
        <w:t xml:space="preserve">Denne utviklingsprosessen passer </w:t>
      </w:r>
      <w:r w:rsidR="00E2129B">
        <w:rPr>
          <w:color w:val="auto"/>
        </w:rPr>
        <w:t xml:space="preserve">best i dette senarioet siden deler av mappevurderingen publiseres </w:t>
      </w:r>
      <w:r w:rsidR="00A3037F">
        <w:rPr>
          <w:color w:val="auto"/>
        </w:rPr>
        <w:t>i intervaller</w:t>
      </w:r>
      <w:r w:rsidR="00767DB7">
        <w:rPr>
          <w:color w:val="auto"/>
        </w:rPr>
        <w:t xml:space="preserve"> midt i semesteret. Utviklingsprosessen gjør det mulig for meg å arbeide med mappevurderingen samtidig som jeg bruker tid på de andre emnene i semesteret.</w:t>
      </w:r>
    </w:p>
    <w:p w14:paraId="09E2202A" w14:textId="77777777" w:rsidR="00365B8B" w:rsidRDefault="00365B8B" w:rsidP="00365B8B">
      <w:pPr>
        <w:pStyle w:val="Heading2"/>
      </w:pPr>
      <w:bookmarkStart w:id="39" w:name="_Toc158625720"/>
      <w:r>
        <w:t>Verktøy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147"/>
        <w:gridCol w:w="2933"/>
      </w:tblGrid>
      <w:tr w:rsidR="00847695" w14:paraId="06F4C4EA" w14:textId="77777777" w:rsidTr="005B29B2">
        <w:trPr>
          <w:cantSplit/>
          <w:tblHeader/>
        </w:trPr>
        <w:tc>
          <w:tcPr>
            <w:tcW w:w="1980" w:type="dxa"/>
          </w:tcPr>
          <w:p w14:paraId="66095B6E" w14:textId="3C5F10D1" w:rsidR="00847695" w:rsidRDefault="00B01AA7" w:rsidP="005B29B2">
            <w:pPr>
              <w:pStyle w:val="TabellTittel"/>
            </w:pPr>
            <w:proofErr w:type="spellStart"/>
            <w:r>
              <w:t>Vektøy</w:t>
            </w:r>
            <w:proofErr w:type="spellEnd"/>
          </w:p>
        </w:tc>
        <w:tc>
          <w:tcPr>
            <w:tcW w:w="4147" w:type="dxa"/>
          </w:tcPr>
          <w:p w14:paraId="10058446" w14:textId="2B2CF3B0" w:rsidR="00847695" w:rsidRDefault="00B01AA7" w:rsidP="005B29B2">
            <w:pPr>
              <w:pStyle w:val="TabellTittel"/>
            </w:pPr>
            <w:r>
              <w:t>Verktøy Version</w:t>
            </w:r>
          </w:p>
        </w:tc>
        <w:tc>
          <w:tcPr>
            <w:tcW w:w="2933" w:type="dxa"/>
          </w:tcPr>
          <w:p w14:paraId="3EB027D4" w14:textId="77777777" w:rsidR="00847695" w:rsidRDefault="00847695" w:rsidP="005B29B2">
            <w:pPr>
              <w:pStyle w:val="TabellTittel"/>
            </w:pPr>
            <w:r>
              <w:t xml:space="preserve">Relevans for Prosjektet </w:t>
            </w:r>
          </w:p>
        </w:tc>
      </w:tr>
      <w:tr w:rsidR="00847695" w14:paraId="46CF9115" w14:textId="77777777" w:rsidTr="005B29B2">
        <w:trPr>
          <w:cantSplit/>
        </w:trPr>
        <w:tc>
          <w:tcPr>
            <w:tcW w:w="1980" w:type="dxa"/>
          </w:tcPr>
          <w:p w14:paraId="7732F0C3" w14:textId="31BB49BB" w:rsidR="00847695" w:rsidRPr="00BE1FB0" w:rsidRDefault="00BE1FB0" w:rsidP="005B29B2">
            <w:pPr>
              <w:pStyle w:val="Comment"/>
              <w:rPr>
                <w:color w:val="auto"/>
              </w:rPr>
            </w:pPr>
            <w:proofErr w:type="spellStart"/>
            <w:r>
              <w:rPr>
                <w:color w:val="auto"/>
              </w:rPr>
              <w:t>Git</w:t>
            </w:r>
            <w:proofErr w:type="spellEnd"/>
            <w:r>
              <w:rPr>
                <w:color w:val="auto"/>
              </w:rPr>
              <w:t xml:space="preserve"> og GitHub</w:t>
            </w:r>
          </w:p>
        </w:tc>
        <w:tc>
          <w:tcPr>
            <w:tcW w:w="4147" w:type="dxa"/>
          </w:tcPr>
          <w:p w14:paraId="784B6C09" w14:textId="6ECDA0A3" w:rsidR="00847695" w:rsidRPr="008B5C75" w:rsidRDefault="0086111C" w:rsidP="005B29B2">
            <w:pPr>
              <w:pStyle w:val="Comment"/>
              <w:rPr>
                <w:color w:val="auto"/>
              </w:rPr>
            </w:pPr>
            <w:proofErr w:type="spellStart"/>
            <w:r>
              <w:rPr>
                <w:color w:val="auto"/>
              </w:rPr>
              <w:t>git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verison</w:t>
            </w:r>
            <w:proofErr w:type="spellEnd"/>
            <w:r>
              <w:rPr>
                <w:color w:val="auto"/>
              </w:rPr>
              <w:t xml:space="preserve"> 2.50.1.windows.1</w:t>
            </w:r>
          </w:p>
        </w:tc>
        <w:tc>
          <w:tcPr>
            <w:tcW w:w="2933" w:type="dxa"/>
          </w:tcPr>
          <w:p w14:paraId="007C9793" w14:textId="4A91C193" w:rsidR="00847695" w:rsidRDefault="00C246CC" w:rsidP="005B29B2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Versjonskontroll</w:t>
            </w:r>
            <w:r w:rsidR="00BE1FB0">
              <w:rPr>
                <w:color w:val="auto"/>
              </w:rPr>
              <w:t xml:space="preserve">: Lagring av kode og </w:t>
            </w:r>
            <w:proofErr w:type="spellStart"/>
            <w:r w:rsidR="00BE1FB0">
              <w:rPr>
                <w:color w:val="auto"/>
              </w:rPr>
              <w:t>Dokumntasjon</w:t>
            </w:r>
            <w:proofErr w:type="spellEnd"/>
          </w:p>
        </w:tc>
      </w:tr>
      <w:tr w:rsidR="00847695" w:rsidRPr="00DC2EB1" w14:paraId="799AA40B" w14:textId="77777777" w:rsidTr="005B29B2">
        <w:trPr>
          <w:cantSplit/>
        </w:trPr>
        <w:tc>
          <w:tcPr>
            <w:tcW w:w="1980" w:type="dxa"/>
          </w:tcPr>
          <w:p w14:paraId="23FDB2B1" w14:textId="0B506872" w:rsidR="00847695" w:rsidRPr="00A7705F" w:rsidRDefault="0086111C" w:rsidP="005B29B2">
            <w:pPr>
              <w:pStyle w:val="Comment"/>
              <w:rPr>
                <w:color w:val="auto"/>
              </w:rPr>
            </w:pPr>
            <w:r>
              <w:rPr>
                <w:color w:val="auto"/>
              </w:rPr>
              <w:t>Java</w:t>
            </w:r>
          </w:p>
        </w:tc>
        <w:tc>
          <w:tcPr>
            <w:tcW w:w="4147" w:type="dxa"/>
          </w:tcPr>
          <w:p w14:paraId="0C54877D" w14:textId="77777777" w:rsidR="00847695" w:rsidRPr="00722C00" w:rsidRDefault="00F96BF2" w:rsidP="005B29B2">
            <w:pPr>
              <w:pStyle w:val="Comment"/>
              <w:rPr>
                <w:color w:val="auto"/>
                <w:lang w:val="fi-FI"/>
              </w:rPr>
            </w:pPr>
            <w:r w:rsidRPr="00722C00">
              <w:rPr>
                <w:color w:val="auto"/>
                <w:lang w:val="fi-FI"/>
              </w:rPr>
              <w:t xml:space="preserve">Java </w:t>
            </w:r>
            <w:proofErr w:type="spellStart"/>
            <w:r w:rsidRPr="00722C00">
              <w:rPr>
                <w:color w:val="auto"/>
                <w:lang w:val="fi-FI"/>
              </w:rPr>
              <w:t>verison</w:t>
            </w:r>
            <w:proofErr w:type="spellEnd"/>
            <w:r w:rsidRPr="00722C00">
              <w:rPr>
                <w:color w:val="auto"/>
                <w:lang w:val="fi-FI"/>
              </w:rPr>
              <w:t xml:space="preserve"> </w:t>
            </w:r>
            <w:r w:rsidR="007A6879" w:rsidRPr="00722C00">
              <w:rPr>
                <w:color w:val="auto"/>
                <w:lang w:val="fi-FI"/>
              </w:rPr>
              <w:t>«24.0.2» 2025-07-15</w:t>
            </w:r>
          </w:p>
          <w:p w14:paraId="6EA507C2" w14:textId="77777777" w:rsidR="00DC2EB1" w:rsidRPr="00722C00" w:rsidRDefault="00DC2EB1" w:rsidP="00DC2EB1">
            <w:pPr>
              <w:pStyle w:val="Comment"/>
              <w:rPr>
                <w:color w:val="auto"/>
                <w:lang w:val="fi-FI"/>
              </w:rPr>
            </w:pPr>
            <w:proofErr w:type="gramStart"/>
            <w:r w:rsidRPr="00722C00">
              <w:rPr>
                <w:color w:val="auto"/>
                <w:lang w:val="fi-FI"/>
              </w:rPr>
              <w:t>Java(</w:t>
            </w:r>
            <w:proofErr w:type="gramEnd"/>
            <w:r w:rsidRPr="00722C00">
              <w:rPr>
                <w:color w:val="auto"/>
                <w:lang w:val="fi-FI"/>
              </w:rPr>
              <w:t xml:space="preserve">TM) </w:t>
            </w:r>
            <w:proofErr w:type="gramStart"/>
            <w:r w:rsidRPr="00722C00">
              <w:rPr>
                <w:color w:val="auto"/>
                <w:lang w:val="fi-FI"/>
              </w:rPr>
              <w:t>SE Runtime Environment</w:t>
            </w:r>
            <w:proofErr w:type="gramEnd"/>
            <w:r w:rsidRPr="00722C00">
              <w:rPr>
                <w:color w:val="auto"/>
                <w:lang w:val="fi-FI"/>
              </w:rPr>
              <w:t xml:space="preserve"> (</w:t>
            </w:r>
            <w:proofErr w:type="spellStart"/>
            <w:r w:rsidRPr="00722C00">
              <w:rPr>
                <w:color w:val="auto"/>
                <w:lang w:val="fi-FI"/>
              </w:rPr>
              <w:t>build</w:t>
            </w:r>
            <w:proofErr w:type="spellEnd"/>
            <w:r w:rsidRPr="00722C00">
              <w:rPr>
                <w:color w:val="auto"/>
                <w:lang w:val="fi-FI"/>
              </w:rPr>
              <w:t xml:space="preserve"> 24.0.2+</w:t>
            </w:r>
            <w:proofErr w:type="gramStart"/>
            <w:r w:rsidRPr="00722C00">
              <w:rPr>
                <w:color w:val="auto"/>
                <w:lang w:val="fi-FI"/>
              </w:rPr>
              <w:t>12-54</w:t>
            </w:r>
            <w:proofErr w:type="gramEnd"/>
            <w:r w:rsidRPr="00722C00">
              <w:rPr>
                <w:color w:val="auto"/>
                <w:lang w:val="fi-FI"/>
              </w:rPr>
              <w:t>)</w:t>
            </w:r>
          </w:p>
          <w:p w14:paraId="56BCE9FF" w14:textId="4C279F07" w:rsidR="00DC2EB1" w:rsidRPr="00DC2EB1" w:rsidRDefault="00DC2EB1" w:rsidP="00DC2EB1">
            <w:pPr>
              <w:pStyle w:val="Comment"/>
              <w:rPr>
                <w:color w:val="auto"/>
                <w:lang w:val="en-GB"/>
              </w:rPr>
            </w:pPr>
            <w:r w:rsidRPr="00DC2EB1">
              <w:rPr>
                <w:color w:val="auto"/>
                <w:lang w:val="en-GB"/>
              </w:rPr>
              <w:t xml:space="preserve">Java </w:t>
            </w:r>
            <w:proofErr w:type="spellStart"/>
            <w:proofErr w:type="gramStart"/>
            <w:r w:rsidRPr="00DC2EB1">
              <w:rPr>
                <w:color w:val="auto"/>
                <w:lang w:val="en-GB"/>
              </w:rPr>
              <w:t>HotSpot</w:t>
            </w:r>
            <w:proofErr w:type="spellEnd"/>
            <w:r w:rsidRPr="00DC2EB1">
              <w:rPr>
                <w:color w:val="auto"/>
                <w:lang w:val="en-GB"/>
              </w:rPr>
              <w:t>(</w:t>
            </w:r>
            <w:proofErr w:type="gramEnd"/>
            <w:r w:rsidRPr="00DC2EB1">
              <w:rPr>
                <w:color w:val="auto"/>
                <w:lang w:val="en-GB"/>
              </w:rPr>
              <w:t>TM) 64-Bit Server VM (build 24.0.2+12-54, mixed mode, sharing)</w:t>
            </w:r>
          </w:p>
        </w:tc>
        <w:tc>
          <w:tcPr>
            <w:tcW w:w="2933" w:type="dxa"/>
          </w:tcPr>
          <w:p w14:paraId="2869B03C" w14:textId="49F052AD" w:rsidR="00847695" w:rsidRPr="00DC2EB1" w:rsidRDefault="00DC2EB1" w:rsidP="005B29B2">
            <w:pPr>
              <w:pStyle w:val="Comment"/>
              <w:rPr>
                <w:color w:val="auto"/>
                <w:lang w:val="en-GB"/>
              </w:rPr>
            </w:pPr>
            <w:proofErr w:type="spellStart"/>
            <w:r>
              <w:rPr>
                <w:color w:val="auto"/>
                <w:lang w:val="en-GB"/>
              </w:rPr>
              <w:t>Programmeringsspråk</w:t>
            </w:r>
            <w:proofErr w:type="spellEnd"/>
            <w:r>
              <w:rPr>
                <w:color w:val="auto"/>
                <w:lang w:val="en-GB"/>
              </w:rPr>
              <w:t>.</w:t>
            </w:r>
          </w:p>
        </w:tc>
      </w:tr>
      <w:tr w:rsidR="00847695" w:rsidRPr="00AF4F1E" w14:paraId="5DBAAD63" w14:textId="77777777" w:rsidTr="005B29B2">
        <w:trPr>
          <w:cantSplit/>
        </w:trPr>
        <w:tc>
          <w:tcPr>
            <w:tcW w:w="1980" w:type="dxa"/>
          </w:tcPr>
          <w:p w14:paraId="3C942751" w14:textId="52DD4273" w:rsidR="00847695" w:rsidRPr="00DC2EB1" w:rsidRDefault="00AF4F1E" w:rsidP="005B29B2">
            <w:pPr>
              <w:pStyle w:val="Comment"/>
              <w:rPr>
                <w:color w:val="auto"/>
                <w:lang w:val="en-GB"/>
              </w:rPr>
            </w:pPr>
            <w:r>
              <w:rPr>
                <w:color w:val="auto"/>
                <w:lang w:val="en-GB"/>
              </w:rPr>
              <w:t>Testing</w:t>
            </w:r>
          </w:p>
        </w:tc>
        <w:tc>
          <w:tcPr>
            <w:tcW w:w="4147" w:type="dxa"/>
          </w:tcPr>
          <w:p w14:paraId="1AB528DE" w14:textId="1FA2B020" w:rsidR="00847695" w:rsidRPr="00DC2EB1" w:rsidRDefault="00AF4F1E" w:rsidP="005B29B2">
            <w:pPr>
              <w:pStyle w:val="Comment"/>
              <w:rPr>
                <w:color w:val="auto"/>
                <w:lang w:val="en-GB"/>
              </w:rPr>
            </w:pPr>
            <w:proofErr w:type="spellStart"/>
            <w:r>
              <w:rPr>
                <w:color w:val="auto"/>
                <w:lang w:val="en-GB"/>
              </w:rPr>
              <w:t>Brukertesting</w:t>
            </w:r>
            <w:proofErr w:type="spellEnd"/>
          </w:p>
        </w:tc>
        <w:tc>
          <w:tcPr>
            <w:tcW w:w="2933" w:type="dxa"/>
          </w:tcPr>
          <w:p w14:paraId="32ED8957" w14:textId="471E3146" w:rsidR="00847695" w:rsidRPr="00AF4F1E" w:rsidRDefault="00AF4F1E" w:rsidP="005B29B2">
            <w:pPr>
              <w:pStyle w:val="Comment"/>
              <w:rPr>
                <w:color w:val="auto"/>
              </w:rPr>
            </w:pPr>
            <w:proofErr w:type="spellStart"/>
            <w:r w:rsidRPr="00AF4F1E">
              <w:rPr>
                <w:color w:val="auto"/>
              </w:rPr>
              <w:t>Brukertestning</w:t>
            </w:r>
            <w:proofErr w:type="spellEnd"/>
            <w:r w:rsidRPr="00AF4F1E">
              <w:rPr>
                <w:color w:val="auto"/>
              </w:rPr>
              <w:t>, brukes for å s</w:t>
            </w:r>
            <w:r>
              <w:rPr>
                <w:color w:val="auto"/>
              </w:rPr>
              <w:t>ikre kvalitet.</w:t>
            </w:r>
          </w:p>
        </w:tc>
      </w:tr>
    </w:tbl>
    <w:p w14:paraId="4DDC0111" w14:textId="77777777" w:rsidR="00847695" w:rsidRPr="00AF4F1E" w:rsidRDefault="00847695" w:rsidP="00847695">
      <w:pPr>
        <w:pStyle w:val="BodyText"/>
      </w:pPr>
    </w:p>
    <w:p w14:paraId="30D04C60" w14:textId="36A347B2" w:rsidR="00847695" w:rsidRPr="00552AAF" w:rsidRDefault="00847695" w:rsidP="00847695">
      <w:pPr>
        <w:pStyle w:val="Caption"/>
      </w:pPr>
      <w:r>
        <w:t xml:space="preserve">Tabell 3, </w:t>
      </w:r>
      <w:proofErr w:type="spellStart"/>
      <w:r>
        <w:t>Vek</w:t>
      </w:r>
      <w:r w:rsidR="00B01AA7">
        <w:t>tøy</w:t>
      </w:r>
      <w:proofErr w:type="spellEnd"/>
    </w:p>
    <w:p w14:paraId="3584F4CF" w14:textId="77777777" w:rsidR="00847695" w:rsidRPr="00847695" w:rsidRDefault="00847695" w:rsidP="00847695">
      <w:pPr>
        <w:pStyle w:val="BodyText"/>
      </w:pPr>
    </w:p>
    <w:p w14:paraId="64D8DA94" w14:textId="77777777" w:rsidR="00365B8B" w:rsidRDefault="00365B8B" w:rsidP="00412BBF">
      <w:pPr>
        <w:pStyle w:val="Heading1"/>
      </w:pPr>
      <w:bookmarkStart w:id="40" w:name="_Toc158625722"/>
      <w:bookmarkStart w:id="41" w:name="_Toc136784288"/>
      <w:bookmarkStart w:id="42" w:name="_Toc136784290"/>
      <w:r>
        <w:t>Resultat</w:t>
      </w:r>
      <w:bookmarkEnd w:id="40"/>
    </w:p>
    <w:p w14:paraId="6E465613" w14:textId="77777777" w:rsidR="00412BBF" w:rsidRDefault="00412BBF" w:rsidP="00365B8B">
      <w:pPr>
        <w:pStyle w:val="Heading2"/>
      </w:pPr>
      <w:bookmarkStart w:id="43" w:name="_Toc158625723"/>
      <w:r>
        <w:t>Teknisk Design</w:t>
      </w:r>
      <w:bookmarkEnd w:id="41"/>
      <w:bookmarkEnd w:id="43"/>
    </w:p>
    <w:p w14:paraId="1B610FD7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</w:t>
      </w:r>
      <w:r w:rsidR="00573825">
        <w:t>.</w:t>
      </w:r>
      <w:r>
        <w:t>]</w:t>
      </w:r>
    </w:p>
    <w:p w14:paraId="75A9652C" w14:textId="77777777" w:rsidR="00B0134D" w:rsidRDefault="00B0134D" w:rsidP="00365B8B">
      <w:pPr>
        <w:pStyle w:val="Heading2"/>
      </w:pPr>
      <w:bookmarkStart w:id="44" w:name="_Toc158625724"/>
      <w:r>
        <w:t>Implementasjon</w:t>
      </w:r>
      <w:bookmarkEnd w:id="42"/>
      <w:bookmarkEnd w:id="44"/>
    </w:p>
    <w:p w14:paraId="7E9B406B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 xml:space="preserve">vilke eksterne biblioteker og rammeverk, </w:t>
      </w:r>
      <w:proofErr w:type="spellStart"/>
      <w:r>
        <w:t>APIer</w:t>
      </w:r>
      <w:proofErr w:type="spellEnd"/>
      <w:r>
        <w:t xml:space="preserve"> osv.</w:t>
      </w:r>
      <w:r w:rsidR="00D64482">
        <w:t xml:space="preserve"> har du/dere benyttet?</w:t>
      </w:r>
    </w:p>
    <w:p w14:paraId="25033764" w14:textId="77777777" w:rsidR="00D64482" w:rsidRDefault="00811239" w:rsidP="00811239">
      <w:pPr>
        <w:pStyle w:val="Comment"/>
      </w:pPr>
      <w:r>
        <w:t xml:space="preserve">Vis med </w:t>
      </w:r>
      <w:r w:rsidR="00573825" w:rsidRPr="00573825">
        <w:rPr>
          <w:b/>
          <w:bCs/>
        </w:rPr>
        <w:t>UML-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0770CE2C" w14:textId="77777777" w:rsidR="00811239" w:rsidRDefault="00F85A08" w:rsidP="00811239">
      <w:pPr>
        <w:pStyle w:val="Comment"/>
      </w:pPr>
      <w:r>
        <w:lastRenderedPageBreak/>
        <w:t xml:space="preserve">Bruk </w:t>
      </w:r>
      <w:r w:rsidR="00573825">
        <w:rPr>
          <w:b/>
          <w:bCs/>
        </w:rPr>
        <w:t>UML-</w:t>
      </w:r>
      <w:proofErr w:type="spellStart"/>
      <w:r>
        <w:rPr>
          <w:b/>
          <w:bCs/>
        </w:rPr>
        <w:t>aktivitetsdiagramm</w:t>
      </w:r>
      <w:proofErr w:type="spellEnd"/>
      <w:r>
        <w:rPr>
          <w:b/>
          <w:bCs/>
        </w:rPr>
        <w:t>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</w:t>
      </w:r>
      <w:proofErr w:type="spellStart"/>
      <w:r>
        <w:t>av</w:t>
      </w:r>
      <w:r w:rsidR="00573825">
        <w:rPr>
          <w:b/>
          <w:bCs/>
        </w:rPr>
        <w:t>UML</w:t>
      </w:r>
      <w:proofErr w:type="spellEnd"/>
      <w:r w:rsidR="00573825">
        <w:rPr>
          <w:b/>
          <w:bCs/>
        </w:rPr>
        <w:t>-</w:t>
      </w:r>
      <w:r>
        <w:t xml:space="preserve"> </w:t>
      </w:r>
      <w:proofErr w:type="spellStart"/>
      <w:r>
        <w:rPr>
          <w:b/>
          <w:bCs/>
        </w:rPr>
        <w:t>sekvensdiagramm</w:t>
      </w:r>
      <w:proofErr w:type="spellEnd"/>
      <w:r>
        <w:rPr>
          <w:b/>
          <w:bCs/>
        </w:rPr>
        <w:t>(er)</w:t>
      </w:r>
      <w:r>
        <w:t>.</w:t>
      </w:r>
    </w:p>
    <w:p w14:paraId="0DA23578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</w:t>
      </w:r>
      <w:proofErr w:type="spellStart"/>
      <w:r>
        <w:t>Javadoc’en</w:t>
      </w:r>
      <w:proofErr w:type="spellEnd"/>
      <w:r>
        <w:t xml:space="preserve"> din.]</w:t>
      </w:r>
    </w:p>
    <w:p w14:paraId="22E9FB03" w14:textId="77777777" w:rsidR="00626E73" w:rsidRDefault="00626E73" w:rsidP="00626E73">
      <w:pPr>
        <w:pStyle w:val="Figure"/>
        <w:keepNext/>
      </w:pPr>
      <w:r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B478D3" wp14:editId="3D8BF2BF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4F6155" w14:textId="77777777" w:rsidR="00626E73" w:rsidRPr="00811239" w:rsidRDefault="00626E73" w:rsidP="00626E73">
      <w:pPr>
        <w:pStyle w:val="Caption"/>
      </w:pPr>
      <w:bookmarkStart w:id="45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A4D72">
        <w:rPr>
          <w:noProof/>
        </w:rPr>
        <w:t>2</w:t>
      </w:r>
      <w:r>
        <w:fldChar w:fldCharType="end"/>
      </w:r>
      <w:r>
        <w:t xml:space="preserve"> Klassediagram som </w:t>
      </w:r>
      <w:proofErr w:type="gramStart"/>
      <w:r>
        <w:t>viser...</w:t>
      </w:r>
      <w:bookmarkEnd w:id="45"/>
      <w:proofErr w:type="gramEnd"/>
    </w:p>
    <w:p w14:paraId="5155B90B" w14:textId="77777777" w:rsidR="00F85A08" w:rsidRDefault="00F85A08" w:rsidP="00365B8B">
      <w:pPr>
        <w:pStyle w:val="Heading2"/>
      </w:pPr>
      <w:bookmarkStart w:id="46" w:name="_Toc136784291"/>
      <w:bookmarkStart w:id="47" w:name="_Toc158625725"/>
      <w:r>
        <w:t>Testing</w:t>
      </w:r>
      <w:bookmarkEnd w:id="46"/>
      <w:bookmarkEnd w:id="47"/>
    </w:p>
    <w:p w14:paraId="60A8B98E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 xml:space="preserve">. Hvor mange brukere har testet løsningen? Hvordan ble brukertesting gjennomført? Vis også eventuelt resultatene fra brukertestingen her. (svar på spørreskjema </w:t>
      </w:r>
      <w:proofErr w:type="spellStart"/>
      <w:r>
        <w:t>el.l</w:t>
      </w:r>
      <w:proofErr w:type="spellEnd"/>
      <w:r>
        <w:t>.)</w:t>
      </w:r>
    </w:p>
    <w:p w14:paraId="43E35F44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04CA9603" w14:textId="77777777" w:rsidR="00F85A08" w:rsidRDefault="00F85A08" w:rsidP="00365B8B">
      <w:pPr>
        <w:pStyle w:val="Heading2"/>
      </w:pPr>
      <w:bookmarkStart w:id="48" w:name="_Toc136784292"/>
      <w:bookmarkStart w:id="49" w:name="_Toc158625726"/>
      <w:r>
        <w:t>Utrulling til sluttbruker (</w:t>
      </w:r>
      <w:proofErr w:type="spellStart"/>
      <w:r>
        <w:t>deployment</w:t>
      </w:r>
      <w:proofErr w:type="spellEnd"/>
      <w:r>
        <w:t>)</w:t>
      </w:r>
      <w:bookmarkEnd w:id="48"/>
      <w:bookmarkEnd w:id="49"/>
    </w:p>
    <w:p w14:paraId="6AE9B08D" w14:textId="77777777" w:rsidR="00F85A08" w:rsidRDefault="00F85A08" w:rsidP="00F85A08">
      <w:pPr>
        <w:pStyle w:val="Comment"/>
      </w:pPr>
      <w:r>
        <w:t>[Her beskriver du hvordan programvaren din gjøres tilgjengelig for sluttbruker. Rulles den ut å en web-server? I så fall hvordan? Lages det en desktop-applikasjon som bruker kan dobbeltklikke på for å starte?</w:t>
      </w:r>
      <w:r w:rsidR="00D64482">
        <w:t xml:space="preserve"> Eller kjøres applikasjonen fra Maven (</w:t>
      </w:r>
      <w:proofErr w:type="spellStart"/>
      <w:r w:rsidR="00D64482">
        <w:t>mvn</w:t>
      </w:r>
      <w:proofErr w:type="spellEnd"/>
      <w:r w:rsidR="00D64482">
        <w:t xml:space="preserve"> </w:t>
      </w:r>
      <w:proofErr w:type="spellStart"/>
      <w:proofErr w:type="gramStart"/>
      <w:r w:rsidR="00D64482">
        <w:t>javafx:run</w:t>
      </w:r>
      <w:proofErr w:type="spellEnd"/>
      <w:proofErr w:type="gramEnd"/>
      <w:r w:rsidR="00D64482">
        <w:t>)</w:t>
      </w:r>
      <w:r>
        <w:t xml:space="preserve"> Osv.]</w:t>
      </w:r>
    </w:p>
    <w:p w14:paraId="22270BA8" w14:textId="77777777" w:rsidR="000551FF" w:rsidRDefault="00F85A08" w:rsidP="000551FF">
      <w:pPr>
        <w:pStyle w:val="Heading1"/>
      </w:pPr>
      <w:bookmarkStart w:id="50" w:name="_Toc136784293"/>
      <w:bookmarkStart w:id="51" w:name="_Toc158625727"/>
      <w:bookmarkEnd w:id="33"/>
      <w:bookmarkEnd w:id="34"/>
      <w:bookmarkEnd w:id="35"/>
      <w:r>
        <w:t>Drøfting</w:t>
      </w:r>
      <w:bookmarkEnd w:id="50"/>
      <w:bookmarkEnd w:id="51"/>
    </w:p>
    <w:p w14:paraId="4EF6FE60" w14:textId="77777777" w:rsidR="00D64482" w:rsidRDefault="00D64482" w:rsidP="00D64482">
      <w:pPr>
        <w:pStyle w:val="Heading2"/>
      </w:pPr>
      <w:bookmarkStart w:id="52" w:name="_Toc158625728"/>
      <w:r>
        <w:t>Drøfting av løsning/design</w:t>
      </w:r>
      <w:bookmarkEnd w:id="52"/>
    </w:p>
    <w:p w14:paraId="74899A9D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</w:t>
      </w:r>
      <w:proofErr w:type="gramStart"/>
      <w:r w:rsidR="005D7027">
        <w:t>etc..</w:t>
      </w:r>
      <w:proofErr w:type="gramEnd"/>
      <w:r w:rsidR="005D7027">
        <w:t xml:space="preserve"> </w:t>
      </w:r>
    </w:p>
    <w:p w14:paraId="5DFD6EE5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</w:t>
      </w:r>
      <w:proofErr w:type="gramStart"/>
      <w:r>
        <w:t>robust</w:t>
      </w:r>
      <w:proofErr w:type="gramEnd"/>
      <w:r>
        <w:t xml:space="preserve"> kode, kodestil, designprinsipper </w:t>
      </w:r>
      <w:proofErr w:type="spellStart"/>
      <w:r>
        <w:t>osv</w:t>
      </w:r>
      <w:proofErr w:type="spellEnd"/>
      <w:r>
        <w:t>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5E943CC1" w14:textId="77777777" w:rsidR="004B33E1" w:rsidRPr="004B33E1" w:rsidRDefault="004B33E1" w:rsidP="005D7027">
      <w:pPr>
        <w:pStyle w:val="Comment"/>
      </w:pPr>
      <w:r>
        <w:lastRenderedPageBreak/>
        <w:t xml:space="preserve">Husk å være </w:t>
      </w:r>
      <w:r>
        <w:rPr>
          <w:b/>
          <w:bCs/>
        </w:rPr>
        <w:t>konkret</w:t>
      </w:r>
      <w:r>
        <w:t xml:space="preserve">: Det holder ikke å skrive «Jeg/vi har designet en løsning som er i trå med prinsippene om </w:t>
      </w:r>
      <w:proofErr w:type="spellStart"/>
      <w:r>
        <w:t>coupling</w:t>
      </w:r>
      <w:proofErr w:type="spellEnd"/>
      <w:r>
        <w:t xml:space="preserve"> og </w:t>
      </w:r>
      <w:proofErr w:type="spellStart"/>
      <w:r>
        <w:t>cohesion</w:t>
      </w:r>
      <w:proofErr w:type="spellEnd"/>
      <w:r>
        <w:t>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</w:t>
      </w:r>
      <w:proofErr w:type="gramStart"/>
      <w:r w:rsidR="00D64482">
        <w:t xml:space="preserve"> ....</w:t>
      </w:r>
      <w:proofErr w:type="gramEnd"/>
      <w:r w:rsidR="00D64482">
        <w:t xml:space="preserve">. har vi valgt å returnere .... fra </w:t>
      </w:r>
      <w:proofErr w:type="gramStart"/>
      <w:r w:rsidR="00D64482">
        <w:t>metoden...</w:t>
      </w:r>
      <w:proofErr w:type="gramEnd"/>
      <w:r w:rsidR="00D64482">
        <w:t xml:space="preserve">. Dette bidrar til lav </w:t>
      </w:r>
      <w:proofErr w:type="gramStart"/>
      <w:r w:rsidR="00D64482">
        <w:t>kobling....</w:t>
      </w:r>
      <w:proofErr w:type="gramEnd"/>
      <w:r w:rsidR="00D64482">
        <w:t>»</w:t>
      </w:r>
    </w:p>
    <w:p w14:paraId="77EB91B9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23426FB4" w14:textId="77777777" w:rsidR="00626AB5" w:rsidRDefault="00FA69EA" w:rsidP="000551FF">
      <w:pPr>
        <w:pStyle w:val="Comment"/>
      </w:pPr>
      <w:r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46C40BDB" w14:textId="77777777" w:rsidR="00D64482" w:rsidRDefault="00D64482" w:rsidP="00D64482">
      <w:pPr>
        <w:pStyle w:val="Heading2"/>
      </w:pPr>
      <w:bookmarkStart w:id="53" w:name="_Toc158625729"/>
      <w:r>
        <w:t>Drøfting av prosess</w:t>
      </w:r>
      <w:bookmarkEnd w:id="53"/>
    </w:p>
    <w:p w14:paraId="6A07A4A0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424386AF" w14:textId="77777777" w:rsidR="00701DBB" w:rsidRDefault="00701DBB" w:rsidP="00701DBB">
      <w:pPr>
        <w:pStyle w:val="Heading2"/>
      </w:pPr>
      <w:bookmarkStart w:id="54" w:name="_Toc158625730"/>
      <w:r>
        <w:t>Drøfting av bruken av KI-verktøy</w:t>
      </w:r>
      <w:bookmarkEnd w:id="54"/>
    </w:p>
    <w:p w14:paraId="3392CB61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21911FFB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5784AE8F" w14:textId="77777777" w:rsidR="00FA69EA" w:rsidRDefault="00AD5548" w:rsidP="00FA69EA">
      <w:pPr>
        <w:pStyle w:val="Heading1"/>
      </w:pPr>
      <w:bookmarkStart w:id="55" w:name="_Toc136784294"/>
      <w:bookmarkStart w:id="56" w:name="_Toc158625731"/>
      <w:r>
        <w:t>Konklusjon</w:t>
      </w:r>
      <w:r w:rsidR="00FA69EA">
        <w:t xml:space="preserve"> - </w:t>
      </w:r>
      <w:bookmarkEnd w:id="55"/>
      <w:r>
        <w:t>erfaring</w:t>
      </w:r>
      <w:bookmarkEnd w:id="56"/>
    </w:p>
    <w:p w14:paraId="18297DA4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0AC5C051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3A4D72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3A4D72">
        <w:t>Kravspesifikasjon</w:t>
      </w:r>
      <w:r w:rsidR="00EE5715">
        <w:fldChar w:fldCharType="end"/>
      </w:r>
      <w:r>
        <w:t>»?</w:t>
      </w:r>
    </w:p>
    <w:p w14:paraId="5F6F9EB1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5827E024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0CCE97E1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6CA53B32" w14:textId="77777777" w:rsidR="00FA69EA" w:rsidRDefault="00AD5548" w:rsidP="00AD5548">
      <w:pPr>
        <w:pStyle w:val="OverskriftReferanserogVedlegg"/>
      </w:pPr>
      <w:r>
        <w:t>Referanser</w:t>
      </w:r>
    </w:p>
    <w:p w14:paraId="19DCF0AA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4C097B34" w14:textId="77777777" w:rsidR="00987DCD" w:rsidRDefault="00355D69" w:rsidP="00753D26">
      <w:pPr>
        <w:pStyle w:val="Comment"/>
      </w:pPr>
      <w:r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 xml:space="preserve">dere i tillegg benytter internett, så list </w:t>
      </w:r>
      <w:proofErr w:type="spellStart"/>
      <w:r w:rsidR="00626AB5">
        <w:t>URL’er</w:t>
      </w:r>
      <w:proofErr w:type="spellEnd"/>
      <w:r w:rsidR="00626AB5">
        <w:t xml:space="preserve"> til sidene</w:t>
      </w:r>
      <w:r w:rsidR="00392EB8">
        <w:t xml:space="preserve"> du/dere </w:t>
      </w:r>
      <w:r w:rsidR="00626AB5">
        <w:t>har benyttet.</w:t>
      </w:r>
    </w:p>
    <w:p w14:paraId="22C864BE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hyperlink r:id="rId17" w:history="1">
        <w:r w:rsidRPr="00E85DA8">
          <w:rPr>
            <w:rStyle w:val="Hyperlink"/>
          </w:rPr>
          <w:t>https://www.bath.ac.uk/publications/library-guides-to-citing-referencing/attachments/ieee-style-guide.pdf</w:t>
        </w:r>
      </w:hyperlink>
      <w:r>
        <w:t xml:space="preserve"> </w:t>
      </w:r>
      <w:r w:rsidR="00626AB5">
        <w:t>]</w:t>
      </w:r>
    </w:p>
    <w:p w14:paraId="72E43EE0" w14:textId="77777777" w:rsidR="00753D26" w:rsidRPr="00F50AC9" w:rsidRDefault="00626AB5" w:rsidP="00753D26">
      <w:pPr>
        <w:pStyle w:val="References"/>
        <w:rPr>
          <w:lang w:val="en-GB"/>
        </w:rPr>
      </w:pPr>
      <w:proofErr w:type="gramStart"/>
      <w:r w:rsidRPr="00B70CE9">
        <w:rPr>
          <w:lang w:val="en-US"/>
        </w:rPr>
        <w:t>”Objects</w:t>
      </w:r>
      <w:proofErr w:type="gramEnd"/>
      <w:r w:rsidRPr="00B70CE9">
        <w:rPr>
          <w:lang w:val="en-US"/>
        </w:rPr>
        <w:t xml:space="preserve"> First </w:t>
      </w:r>
      <w:proofErr w:type="gramStart"/>
      <w:r w:rsidRPr="00B70CE9">
        <w:rPr>
          <w:lang w:val="en-US"/>
        </w:rPr>
        <w:t>With</w:t>
      </w:r>
      <w:proofErr w:type="gramEnd"/>
      <w:r w:rsidRPr="00B70CE9">
        <w:rPr>
          <w:lang w:val="en-US"/>
        </w:rPr>
        <w:t xml:space="preserve">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</w:t>
      </w:r>
      <w:proofErr w:type="spellStart"/>
      <w:r w:rsidRPr="00B70CE9">
        <w:rPr>
          <w:lang w:val="en-US"/>
        </w:rPr>
        <w:t>og</w:t>
      </w:r>
      <w:proofErr w:type="spellEnd"/>
      <w:r w:rsidRPr="00B70CE9">
        <w:rPr>
          <w:lang w:val="en-US"/>
        </w:rPr>
        <w:t xml:space="preserve"> </w:t>
      </w:r>
      <w:proofErr w:type="spellStart"/>
      <w:r w:rsidRPr="00B70CE9">
        <w:rPr>
          <w:lang w:val="en-US"/>
        </w:rPr>
        <w:t>Kölling</w:t>
      </w:r>
      <w:proofErr w:type="spellEnd"/>
      <w:r w:rsidRPr="00B70CE9">
        <w:rPr>
          <w:lang w:val="en-US"/>
        </w:rPr>
        <w:t xml:space="preserve">. </w:t>
      </w:r>
      <w:r w:rsidRPr="00F50AC9">
        <w:rPr>
          <w:lang w:val="en-GB"/>
        </w:rPr>
        <w:t>ISBN ….</w:t>
      </w:r>
    </w:p>
    <w:p w14:paraId="394D1448" w14:textId="6BF12870" w:rsidR="00626AB5" w:rsidRDefault="00F50AC9" w:rsidP="00753D26">
      <w:pPr>
        <w:pStyle w:val="References"/>
      </w:pPr>
      <w:hyperlink w:history="1">
        <w:r w:rsidRPr="005B72EF">
          <w:rPr>
            <w:rStyle w:val="Hyperlink"/>
          </w:rPr>
          <w:t>http://</w:t>
        </w:r>
      </w:hyperlink>
      <w:r w:rsidR="00626AB5">
        <w:t>.....</w:t>
      </w:r>
    </w:p>
    <w:p w14:paraId="5D0FE034" w14:textId="77777777" w:rsidR="00626AB5" w:rsidRDefault="00626AB5" w:rsidP="00753D26">
      <w:pPr>
        <w:pStyle w:val="References"/>
      </w:pPr>
      <w:r>
        <w:t>Osv.</w:t>
      </w:r>
    </w:p>
    <w:p w14:paraId="451900C2" w14:textId="77777777" w:rsidR="00FA69EA" w:rsidRDefault="00FA69EA" w:rsidP="00FA69EA">
      <w:pPr>
        <w:pStyle w:val="BodyText"/>
      </w:pPr>
    </w:p>
    <w:p w14:paraId="6B3EF275" w14:textId="77777777" w:rsidR="00FA69EA" w:rsidRDefault="00FA69EA" w:rsidP="00AD5548">
      <w:pPr>
        <w:pStyle w:val="OverskriftReferanserogVedlegg"/>
      </w:pPr>
      <w:bookmarkStart w:id="57" w:name="_Toc136784296"/>
      <w:r>
        <w:t>VEDLEGG</w:t>
      </w:r>
      <w:bookmarkEnd w:id="57"/>
    </w:p>
    <w:p w14:paraId="68E8667E" w14:textId="77777777" w:rsidR="00FA69EA" w:rsidRDefault="00FA46CE" w:rsidP="00FA46CE">
      <w:pPr>
        <w:pStyle w:val="Comment"/>
      </w:pPr>
      <w:r>
        <w:lastRenderedPageBreak/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 xml:space="preserve">, som </w:t>
      </w:r>
      <w:proofErr w:type="spellStart"/>
      <w:r w:rsidR="00AF3C46">
        <w:t>feks</w:t>
      </w:r>
      <w:proofErr w:type="spellEnd"/>
      <w:r w:rsidR="00AF3C46">
        <w:t xml:space="preserve"> brukerveiledning,</w:t>
      </w:r>
      <w:r w:rsidR="00FA69EA">
        <w:t xml:space="preserve"> skal tas inn som vedlegg.</w:t>
      </w:r>
    </w:p>
    <w:p w14:paraId="36B0D082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383BD1CF" w14:textId="77777777" w:rsidR="00FA69EA" w:rsidRDefault="00392EB8" w:rsidP="00FA46CE">
      <w:pPr>
        <w:pStyle w:val="Comment"/>
      </w:pPr>
      <w:r>
        <w:t>Har du/dere ingen vedlegg, så droppes dette kapittelet.</w:t>
      </w:r>
      <w:r w:rsidR="00FA46CE">
        <w:t>]</w:t>
      </w:r>
    </w:p>
    <w:sectPr w:rsidR="00FA69EA" w:rsidSect="00244B94">
      <w:footerReference w:type="default" r:id="rId18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3450" w14:textId="77777777" w:rsidR="00D833C3" w:rsidRDefault="00D833C3">
      <w:r>
        <w:separator/>
      </w:r>
    </w:p>
  </w:endnote>
  <w:endnote w:type="continuationSeparator" w:id="0">
    <w:p w14:paraId="1419ACA4" w14:textId="77777777" w:rsidR="00D833C3" w:rsidRDefault="00D83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thDesign-CH-Regular-T1-10">
    <w:altName w:val="Yu Gothic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55CFC766" w14:textId="77777777">
      <w:tc>
        <w:tcPr>
          <w:tcW w:w="4181" w:type="dxa"/>
        </w:tcPr>
        <w:p w14:paraId="7C3D843A" w14:textId="77777777" w:rsidR="007E13C7" w:rsidRDefault="007E13C7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5F06AFC3" w14:textId="77777777" w:rsidR="007E13C7" w:rsidRDefault="007E13C7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INNHOLD</w:t>
          </w:r>
        </w:p>
      </w:tc>
      <w:tc>
        <w:tcPr>
          <w:tcW w:w="2336" w:type="dxa"/>
        </w:tcPr>
        <w:p w14:paraId="1E91AE13" w14:textId="77777777" w:rsidR="007E13C7" w:rsidRDefault="007E13C7" w:rsidP="001D6F9B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1F216C3F" w14:textId="77777777" w:rsidR="007E13C7" w:rsidRDefault="007E13C7">
    <w:pPr>
      <w:pStyle w:val="Footer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676476CE" w14:textId="77777777">
      <w:tc>
        <w:tcPr>
          <w:tcW w:w="4181" w:type="dxa"/>
        </w:tcPr>
        <w:p w14:paraId="6B57A049" w14:textId="77777777" w:rsidR="007E13C7" w:rsidRDefault="007E13C7" w:rsidP="001D6F9B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1BAD08A2" w14:textId="77777777" w:rsidR="007E13C7" w:rsidRDefault="007E13C7" w:rsidP="001D6F9B">
          <w:pPr>
            <w:pStyle w:val="Footer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5830E8EB" w14:textId="77777777" w:rsidR="007E13C7" w:rsidRDefault="007E13C7" w:rsidP="00ED58B6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142EAB35" w14:textId="77777777" w:rsidR="007E13C7" w:rsidRDefault="007E1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172E1B9B" w14:textId="77777777">
      <w:tc>
        <w:tcPr>
          <w:tcW w:w="4181" w:type="dxa"/>
        </w:tcPr>
        <w:p w14:paraId="6716E9BF" w14:textId="77777777" w:rsidR="007E13C7" w:rsidRDefault="007E13C7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75122C89" w14:textId="77777777" w:rsidR="007E13C7" w:rsidRDefault="007E13C7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355D69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  <w:tc>
        <w:tcPr>
          <w:tcW w:w="2336" w:type="dxa"/>
        </w:tcPr>
        <w:p w14:paraId="5543700A" w14:textId="77777777" w:rsidR="007E13C7" w:rsidRDefault="007E13C7" w:rsidP="001D6F9B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5EE5D955" w14:textId="77777777" w:rsidR="007E13C7" w:rsidRDefault="007E13C7">
    <w:pPr>
      <w:pStyle w:val="Footer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FC0C" w14:textId="77777777" w:rsidR="00D833C3" w:rsidRDefault="00D833C3">
      <w:r>
        <w:separator/>
      </w:r>
    </w:p>
  </w:footnote>
  <w:footnote w:type="continuationSeparator" w:id="0">
    <w:p w14:paraId="1C6201E3" w14:textId="77777777" w:rsidR="00D833C3" w:rsidRDefault="00D83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75769E10" w14:textId="77777777">
      <w:tc>
        <w:tcPr>
          <w:tcW w:w="4605" w:type="dxa"/>
          <w:vAlign w:val="center"/>
        </w:tcPr>
        <w:p w14:paraId="20ECA115" w14:textId="77777777" w:rsidR="007E13C7" w:rsidRDefault="007E13C7">
          <w:pPr>
            <w:pStyle w:val="Header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30EC549B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8241" behindDoc="0" locked="0" layoutInCell="1" allowOverlap="1" wp14:anchorId="1A6550C8" wp14:editId="3BD8D562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939891884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29AD142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1323A7B1" w14:textId="77777777">
      <w:tc>
        <w:tcPr>
          <w:tcW w:w="4605" w:type="dxa"/>
          <w:vAlign w:val="center"/>
        </w:tcPr>
        <w:p w14:paraId="7203CD14" w14:textId="77777777" w:rsidR="007E13C7" w:rsidRDefault="007E13C7" w:rsidP="001D6F9B">
          <w:pPr>
            <w:pStyle w:val="Header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16DF649D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8240" behindDoc="0" locked="0" layoutInCell="1" allowOverlap="1" wp14:anchorId="087EEA72" wp14:editId="07F4C2BA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2122964157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9E4DDCF" w14:textId="77777777" w:rsidR="007E13C7" w:rsidRDefault="007E13C7" w:rsidP="001D6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96F83E2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0EEA9A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F4C95"/>
    <w:multiLevelType w:val="hybridMultilevel"/>
    <w:tmpl w:val="5B508760"/>
    <w:lvl w:ilvl="0" w:tplc="608A0F8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60CF4"/>
    <w:multiLevelType w:val="multilevel"/>
    <w:tmpl w:val="AA6A0E1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7D172674"/>
    <w:multiLevelType w:val="hybridMultilevel"/>
    <w:tmpl w:val="DEF62BA0"/>
    <w:lvl w:ilvl="0" w:tplc="608A0F8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743162">
    <w:abstractNumId w:val="1"/>
  </w:num>
  <w:num w:numId="2" w16cid:durableId="1794907862">
    <w:abstractNumId w:val="5"/>
  </w:num>
  <w:num w:numId="3" w16cid:durableId="109514294">
    <w:abstractNumId w:val="2"/>
  </w:num>
  <w:num w:numId="4" w16cid:durableId="1515146564">
    <w:abstractNumId w:val="3"/>
  </w:num>
  <w:num w:numId="5" w16cid:durableId="1227498313">
    <w:abstractNumId w:val="6"/>
  </w:num>
  <w:num w:numId="6" w16cid:durableId="871191598">
    <w:abstractNumId w:val="4"/>
  </w:num>
  <w:num w:numId="7" w16cid:durableId="401680297">
    <w:abstractNumId w:val="0"/>
  </w:num>
  <w:num w:numId="8" w16cid:durableId="134028059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72"/>
    <w:rsid w:val="00002CE9"/>
    <w:rsid w:val="00013F28"/>
    <w:rsid w:val="00041304"/>
    <w:rsid w:val="000551FF"/>
    <w:rsid w:val="00062720"/>
    <w:rsid w:val="000661B0"/>
    <w:rsid w:val="000674E9"/>
    <w:rsid w:val="000B24D5"/>
    <w:rsid w:val="000B4F9E"/>
    <w:rsid w:val="000B57AB"/>
    <w:rsid w:val="000B7602"/>
    <w:rsid w:val="000C0B40"/>
    <w:rsid w:val="000E1858"/>
    <w:rsid w:val="000F0C9D"/>
    <w:rsid w:val="001049D1"/>
    <w:rsid w:val="00116A35"/>
    <w:rsid w:val="00122AE2"/>
    <w:rsid w:val="00132EC4"/>
    <w:rsid w:val="00141C8B"/>
    <w:rsid w:val="00145962"/>
    <w:rsid w:val="001613C7"/>
    <w:rsid w:val="001954C6"/>
    <w:rsid w:val="00195A9D"/>
    <w:rsid w:val="001A0180"/>
    <w:rsid w:val="001D519E"/>
    <w:rsid w:val="001D6F9B"/>
    <w:rsid w:val="001E2EBC"/>
    <w:rsid w:val="001F78E4"/>
    <w:rsid w:val="002024CC"/>
    <w:rsid w:val="00232BE5"/>
    <w:rsid w:val="00244B94"/>
    <w:rsid w:val="00251CD3"/>
    <w:rsid w:val="0025596B"/>
    <w:rsid w:val="00291D73"/>
    <w:rsid w:val="002976D9"/>
    <w:rsid w:val="002A37E4"/>
    <w:rsid w:val="002B5881"/>
    <w:rsid w:val="002F2043"/>
    <w:rsid w:val="002F346E"/>
    <w:rsid w:val="00310A54"/>
    <w:rsid w:val="003252E1"/>
    <w:rsid w:val="00327787"/>
    <w:rsid w:val="00334812"/>
    <w:rsid w:val="00340B8C"/>
    <w:rsid w:val="00355D69"/>
    <w:rsid w:val="00361ABE"/>
    <w:rsid w:val="00365B8B"/>
    <w:rsid w:val="0037459A"/>
    <w:rsid w:val="00381F01"/>
    <w:rsid w:val="00392EB8"/>
    <w:rsid w:val="003A3495"/>
    <w:rsid w:val="003A3D75"/>
    <w:rsid w:val="003A4A02"/>
    <w:rsid w:val="003A4D72"/>
    <w:rsid w:val="003A4F6F"/>
    <w:rsid w:val="003B732E"/>
    <w:rsid w:val="003C7508"/>
    <w:rsid w:val="003E52AC"/>
    <w:rsid w:val="00401FAE"/>
    <w:rsid w:val="00412BBF"/>
    <w:rsid w:val="00426A51"/>
    <w:rsid w:val="00430522"/>
    <w:rsid w:val="0044591C"/>
    <w:rsid w:val="00453BD5"/>
    <w:rsid w:val="0046066D"/>
    <w:rsid w:val="004644B8"/>
    <w:rsid w:val="00473710"/>
    <w:rsid w:val="00484CAA"/>
    <w:rsid w:val="00497812"/>
    <w:rsid w:val="004A077A"/>
    <w:rsid w:val="004A3E0C"/>
    <w:rsid w:val="004B33E1"/>
    <w:rsid w:val="004B3FB4"/>
    <w:rsid w:val="004B4909"/>
    <w:rsid w:val="004C65FA"/>
    <w:rsid w:val="004E4B3A"/>
    <w:rsid w:val="004F6714"/>
    <w:rsid w:val="00501142"/>
    <w:rsid w:val="00503CFC"/>
    <w:rsid w:val="0051531E"/>
    <w:rsid w:val="005162DC"/>
    <w:rsid w:val="00521AB1"/>
    <w:rsid w:val="00537B6E"/>
    <w:rsid w:val="00552AAF"/>
    <w:rsid w:val="00560AF4"/>
    <w:rsid w:val="00573427"/>
    <w:rsid w:val="00573825"/>
    <w:rsid w:val="005B6C64"/>
    <w:rsid w:val="005C3B91"/>
    <w:rsid w:val="005C758E"/>
    <w:rsid w:val="005D31E2"/>
    <w:rsid w:val="005D7027"/>
    <w:rsid w:val="005F5581"/>
    <w:rsid w:val="00600232"/>
    <w:rsid w:val="00611306"/>
    <w:rsid w:val="0061352F"/>
    <w:rsid w:val="006242FD"/>
    <w:rsid w:val="00626AB5"/>
    <w:rsid w:val="00626E73"/>
    <w:rsid w:val="00627F6E"/>
    <w:rsid w:val="00634678"/>
    <w:rsid w:val="00650D1B"/>
    <w:rsid w:val="00660189"/>
    <w:rsid w:val="006659F8"/>
    <w:rsid w:val="0067312C"/>
    <w:rsid w:val="00673296"/>
    <w:rsid w:val="00682F3B"/>
    <w:rsid w:val="0068569A"/>
    <w:rsid w:val="00686501"/>
    <w:rsid w:val="0069438D"/>
    <w:rsid w:val="006B03B7"/>
    <w:rsid w:val="006B6397"/>
    <w:rsid w:val="006C0479"/>
    <w:rsid w:val="006C2716"/>
    <w:rsid w:val="006C63F3"/>
    <w:rsid w:val="006D69FA"/>
    <w:rsid w:val="006E6E1D"/>
    <w:rsid w:val="006F2007"/>
    <w:rsid w:val="006F31FD"/>
    <w:rsid w:val="006F61B0"/>
    <w:rsid w:val="00701DBB"/>
    <w:rsid w:val="00703F69"/>
    <w:rsid w:val="0071226D"/>
    <w:rsid w:val="00714D38"/>
    <w:rsid w:val="007222FE"/>
    <w:rsid w:val="00722C00"/>
    <w:rsid w:val="00753D26"/>
    <w:rsid w:val="00767DB7"/>
    <w:rsid w:val="0078526B"/>
    <w:rsid w:val="007A50FE"/>
    <w:rsid w:val="007A6879"/>
    <w:rsid w:val="007B2853"/>
    <w:rsid w:val="007C7130"/>
    <w:rsid w:val="007E13C7"/>
    <w:rsid w:val="007F01CC"/>
    <w:rsid w:val="0081068A"/>
    <w:rsid w:val="00811239"/>
    <w:rsid w:val="008255F4"/>
    <w:rsid w:val="00827FD1"/>
    <w:rsid w:val="00833D88"/>
    <w:rsid w:val="00847695"/>
    <w:rsid w:val="0086111C"/>
    <w:rsid w:val="008647FD"/>
    <w:rsid w:val="00866B43"/>
    <w:rsid w:val="00874809"/>
    <w:rsid w:val="00882395"/>
    <w:rsid w:val="00886956"/>
    <w:rsid w:val="008A1560"/>
    <w:rsid w:val="008B5C75"/>
    <w:rsid w:val="008B633A"/>
    <w:rsid w:val="008D3643"/>
    <w:rsid w:val="008D704E"/>
    <w:rsid w:val="008E775C"/>
    <w:rsid w:val="008F5018"/>
    <w:rsid w:val="008F774B"/>
    <w:rsid w:val="009067E1"/>
    <w:rsid w:val="00924E0C"/>
    <w:rsid w:val="00933D51"/>
    <w:rsid w:val="00956FF5"/>
    <w:rsid w:val="0096071C"/>
    <w:rsid w:val="009649C5"/>
    <w:rsid w:val="0097786A"/>
    <w:rsid w:val="009778BA"/>
    <w:rsid w:val="00987DCD"/>
    <w:rsid w:val="009955CC"/>
    <w:rsid w:val="009D4EE0"/>
    <w:rsid w:val="009F6584"/>
    <w:rsid w:val="00A06221"/>
    <w:rsid w:val="00A258DB"/>
    <w:rsid w:val="00A30161"/>
    <w:rsid w:val="00A3037F"/>
    <w:rsid w:val="00A35029"/>
    <w:rsid w:val="00A538D8"/>
    <w:rsid w:val="00A674B7"/>
    <w:rsid w:val="00A74B1A"/>
    <w:rsid w:val="00A7705F"/>
    <w:rsid w:val="00A84DC5"/>
    <w:rsid w:val="00A96262"/>
    <w:rsid w:val="00AD1DB8"/>
    <w:rsid w:val="00AD5548"/>
    <w:rsid w:val="00AD6D63"/>
    <w:rsid w:val="00AE286F"/>
    <w:rsid w:val="00AE2C2E"/>
    <w:rsid w:val="00AE4428"/>
    <w:rsid w:val="00AF1FF9"/>
    <w:rsid w:val="00AF3C46"/>
    <w:rsid w:val="00AF4F1E"/>
    <w:rsid w:val="00B00A11"/>
    <w:rsid w:val="00B0134D"/>
    <w:rsid w:val="00B01AA7"/>
    <w:rsid w:val="00B030FC"/>
    <w:rsid w:val="00B15491"/>
    <w:rsid w:val="00B27309"/>
    <w:rsid w:val="00B40BAA"/>
    <w:rsid w:val="00B7081D"/>
    <w:rsid w:val="00B70CE9"/>
    <w:rsid w:val="00B83E31"/>
    <w:rsid w:val="00BA4B94"/>
    <w:rsid w:val="00BB0834"/>
    <w:rsid w:val="00BC3D0E"/>
    <w:rsid w:val="00BC5F49"/>
    <w:rsid w:val="00BD1B6D"/>
    <w:rsid w:val="00BE1FB0"/>
    <w:rsid w:val="00BF1D58"/>
    <w:rsid w:val="00BF277B"/>
    <w:rsid w:val="00BF720F"/>
    <w:rsid w:val="00C214FC"/>
    <w:rsid w:val="00C246CC"/>
    <w:rsid w:val="00C37AF5"/>
    <w:rsid w:val="00C40CDE"/>
    <w:rsid w:val="00C561DD"/>
    <w:rsid w:val="00C66182"/>
    <w:rsid w:val="00C756AB"/>
    <w:rsid w:val="00CA722E"/>
    <w:rsid w:val="00CD37F7"/>
    <w:rsid w:val="00CF2EB6"/>
    <w:rsid w:val="00D00E7B"/>
    <w:rsid w:val="00D10861"/>
    <w:rsid w:val="00D160F0"/>
    <w:rsid w:val="00D17F46"/>
    <w:rsid w:val="00D200F9"/>
    <w:rsid w:val="00D35A9E"/>
    <w:rsid w:val="00D45ED7"/>
    <w:rsid w:val="00D6348A"/>
    <w:rsid w:val="00D64105"/>
    <w:rsid w:val="00D64482"/>
    <w:rsid w:val="00D833C3"/>
    <w:rsid w:val="00DA0AF4"/>
    <w:rsid w:val="00DA3197"/>
    <w:rsid w:val="00DA34C8"/>
    <w:rsid w:val="00DB104B"/>
    <w:rsid w:val="00DB1261"/>
    <w:rsid w:val="00DC2EB1"/>
    <w:rsid w:val="00DD04D6"/>
    <w:rsid w:val="00DD0CC8"/>
    <w:rsid w:val="00DE73C0"/>
    <w:rsid w:val="00E0610E"/>
    <w:rsid w:val="00E12A1F"/>
    <w:rsid w:val="00E2129B"/>
    <w:rsid w:val="00E372F5"/>
    <w:rsid w:val="00E5767E"/>
    <w:rsid w:val="00E842C9"/>
    <w:rsid w:val="00E8472D"/>
    <w:rsid w:val="00E877C3"/>
    <w:rsid w:val="00E9281B"/>
    <w:rsid w:val="00EA10A4"/>
    <w:rsid w:val="00EA1167"/>
    <w:rsid w:val="00EA5FB7"/>
    <w:rsid w:val="00EC2E8F"/>
    <w:rsid w:val="00ED58B6"/>
    <w:rsid w:val="00EE15DF"/>
    <w:rsid w:val="00EE2214"/>
    <w:rsid w:val="00EE5715"/>
    <w:rsid w:val="00F15C12"/>
    <w:rsid w:val="00F25330"/>
    <w:rsid w:val="00F27009"/>
    <w:rsid w:val="00F326F5"/>
    <w:rsid w:val="00F32D57"/>
    <w:rsid w:val="00F43497"/>
    <w:rsid w:val="00F50AC9"/>
    <w:rsid w:val="00F60D13"/>
    <w:rsid w:val="00F701B5"/>
    <w:rsid w:val="00F8078D"/>
    <w:rsid w:val="00F85A08"/>
    <w:rsid w:val="00F91693"/>
    <w:rsid w:val="00F96BF2"/>
    <w:rsid w:val="00FA46CE"/>
    <w:rsid w:val="00FA69EA"/>
    <w:rsid w:val="00FA76A8"/>
    <w:rsid w:val="00FB780F"/>
    <w:rsid w:val="00FC0A9C"/>
    <w:rsid w:val="00FC3A40"/>
    <w:rsid w:val="00FD0306"/>
    <w:rsid w:val="00FD2380"/>
    <w:rsid w:val="00FD72B4"/>
    <w:rsid w:val="00FE5DA9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317CF"/>
  <w14:defaultImageDpi w14:val="300"/>
  <w15:docId w15:val="{AA372B5F-9344-4B7A-BB21-5EA788D3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Heading1">
    <w:name w:val="heading 1"/>
    <w:basedOn w:val="Normal"/>
    <w:next w:val="BodyTex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Header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ageNumber">
    <w:name w:val="page number"/>
    <w:basedOn w:val="DefaultParagraphFont"/>
    <w:rsid w:val="001D6F9B"/>
  </w:style>
  <w:style w:type="paragraph" w:styleId="Title">
    <w:name w:val="Title"/>
    <w:basedOn w:val="Normal"/>
    <w:link w:val="TitleChar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odyText">
    <w:name w:val="Body Text"/>
    <w:basedOn w:val="Normal"/>
    <w:link w:val="BodyTextChar"/>
    <w:rsid w:val="00FA69EA"/>
    <w:pPr>
      <w:spacing w:after="120"/>
    </w:pPr>
  </w:style>
  <w:style w:type="paragraph" w:customStyle="1" w:styleId="Comment">
    <w:name w:val="Comment"/>
    <w:basedOn w:val="BodyTex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odyText"/>
    <w:rsid w:val="00BF1D58"/>
    <w:pPr>
      <w:numPr>
        <w:numId w:val="3"/>
      </w:numPr>
    </w:pPr>
  </w:style>
  <w:style w:type="paragraph" w:styleId="BalloonText">
    <w:name w:val="Balloon Text"/>
    <w:basedOn w:val="Normal"/>
    <w:link w:val="BalloonTextChar"/>
    <w:rsid w:val="0068569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odyTextChar">
    <w:name w:val="Body Text Char"/>
    <w:basedOn w:val="DefaultParagraphFont"/>
    <w:link w:val="BodyText"/>
    <w:rsid w:val="0068569A"/>
    <w:rPr>
      <w:rFonts w:ascii="Verdana" w:hAnsi="Verdana"/>
      <w:lang w:val="nb-NO" w:eastAsia="nb-NO"/>
    </w:rPr>
  </w:style>
  <w:style w:type="table" w:styleId="TableGrid">
    <w:name w:val="Table Grid"/>
    <w:basedOn w:val="TableNorma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ListBullet2">
    <w:name w:val="List Bullet 2"/>
    <w:basedOn w:val="Normal"/>
    <w:rsid w:val="00BF1D58"/>
    <w:pPr>
      <w:numPr>
        <w:numId w:val="1"/>
      </w:numPr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odyText"/>
    <w:qFormat/>
    <w:rsid w:val="00626E73"/>
    <w:p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TOC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leChar">
    <w:name w:val="Title Char"/>
    <w:basedOn w:val="DefaultParagraphFont"/>
    <w:link w:val="Title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odyTex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odyTex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nresolvedMention">
    <w:name w:val="Unresolved Mention"/>
    <w:basedOn w:val="DefaultParagraphFont"/>
    <w:rsid w:val="00987D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  <w:style w:type="paragraph" w:styleId="ListBullet3">
    <w:name w:val="List Bullet 3"/>
    <w:basedOn w:val="Normal"/>
    <w:rsid w:val="00A30161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bath.ac.uk/publications/library-guides-to-citing-referencing/attachments/ieee-style-guid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\Downloads\Rapportmal%20(Word)%20IDATx1003-v2024-10-07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8" ma:contentTypeDescription="Create a new document." ma:contentTypeScope="" ma:versionID="2c764a7c2f86765235dd01188f6c8ed6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4627c213dc85db2f7c29f54ca44721f1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88D552-AD78-4F12-896E-E9290CA70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180466-87E8-4E8F-AEED-10952B9302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536B99-D6B0-4649-9E78-442D9479EE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Rapportmal (Word) IDATx1003-v2024-10-07(2)</Template>
  <TotalTime>288</TotalTime>
  <Pages>11</Pages>
  <Words>2298</Words>
  <Characters>13100</Characters>
  <Application>Microsoft Office Word</Application>
  <DocSecurity>0</DocSecurity>
  <Lines>109</Lines>
  <Paragraphs>30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Studentoppgave forside</vt:lpstr>
      <vt:lpstr>Studentoppgave forside</vt:lpstr>
    </vt:vector>
  </TitlesOfParts>
  <Company>Høgskolen i Ålesund</Company>
  <LinksUpToDate>false</LinksUpToDate>
  <CharactersWithSpaces>15368</CharactersWithSpaces>
  <SharedDoc>false</SharedDoc>
  <HLinks>
    <vt:vector size="150" baseType="variant">
      <vt:variant>
        <vt:i4>262153</vt:i4>
      </vt:variant>
      <vt:variant>
        <vt:i4>174</vt:i4>
      </vt:variant>
      <vt:variant>
        <vt:i4>0</vt:i4>
      </vt:variant>
      <vt:variant>
        <vt:i4>5</vt:i4>
      </vt:variant>
      <vt:variant>
        <vt:lpwstr>http:///</vt:lpwstr>
      </vt:variant>
      <vt:variant>
        <vt:lpwstr/>
      </vt:variant>
      <vt:variant>
        <vt:i4>72</vt:i4>
      </vt:variant>
      <vt:variant>
        <vt:i4>171</vt:i4>
      </vt:variant>
      <vt:variant>
        <vt:i4>0</vt:i4>
      </vt:variant>
      <vt:variant>
        <vt:i4>5</vt:i4>
      </vt:variant>
      <vt:variant>
        <vt:lpwstr>https://www.bath.ac.uk/publications/library-guides-to-citing-referencing/attachments/ieee-style-guide.pdf</vt:lpwstr>
      </vt:variant>
      <vt:variant>
        <vt:lpwstr/>
      </vt:variant>
      <vt:variant>
        <vt:i4>1376307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_Toc126231737</vt:lpwstr>
      </vt:variant>
      <vt:variant>
        <vt:i4>1245245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_Toc126231952</vt:lpwstr>
      </vt:variant>
      <vt:variant>
        <vt:i4>1245245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_Toc126231951</vt:lpwstr>
      </vt:variant>
      <vt:variant>
        <vt:i4>1179708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_Toc158625731</vt:lpwstr>
      </vt:variant>
      <vt:variant>
        <vt:i4>1179708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_Toc158625730</vt:lpwstr>
      </vt:variant>
      <vt:variant>
        <vt:i4>1245244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_Toc158625729</vt:lpwstr>
      </vt:variant>
      <vt:variant>
        <vt:i4>1245244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_Toc158625728</vt:lpwstr>
      </vt:variant>
      <vt:variant>
        <vt:i4>1245244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_Toc158625727</vt:lpwstr>
      </vt:variant>
      <vt:variant>
        <vt:i4>1245244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_Toc158625726</vt:lpwstr>
      </vt:variant>
      <vt:variant>
        <vt:i4>1245244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_Toc158625725</vt:lpwstr>
      </vt:variant>
      <vt:variant>
        <vt:i4>1245244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_Toc158625724</vt:lpwstr>
      </vt:variant>
      <vt:variant>
        <vt:i4>1245244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_Toc158625723</vt:lpwstr>
      </vt:variant>
      <vt:variant>
        <vt:i4>1245244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_Toc158625722</vt:lpwstr>
      </vt:variant>
      <vt:variant>
        <vt:i4>1245244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_Toc158625721</vt:lpwstr>
      </vt:variant>
      <vt:variant>
        <vt:i4>1245244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_Toc158625720</vt:lpwstr>
      </vt:variant>
      <vt:variant>
        <vt:i4>1048636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_Toc158625719</vt:lpwstr>
      </vt:variant>
      <vt:variant>
        <vt:i4>1048636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_Toc158625718</vt:lpwstr>
      </vt:variant>
      <vt:variant>
        <vt:i4>1048636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_Toc158625717</vt:lpwstr>
      </vt:variant>
      <vt:variant>
        <vt:i4>1048636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_Toc158625716</vt:lpwstr>
      </vt:variant>
      <vt:variant>
        <vt:i4>1048636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_Toc158625715</vt:lpwstr>
      </vt:variant>
      <vt:variant>
        <vt:i4>1048636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_Toc158625714</vt:lpwstr>
      </vt:variant>
      <vt:variant>
        <vt:i4>1048636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_Toc158625713</vt:lpwstr>
      </vt:variant>
      <vt:variant>
        <vt:i4>1048636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_Toc158625712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Studentoppgave forside</dc:title>
  <dc:subject/>
  <dc:creator>Adrian Paul Balunan</dc:creator>
  <cp:keywords/>
  <dc:description/>
  <cp:lastModifiedBy>Adrian Paul Limpiado Balunan</cp:lastModifiedBy>
  <cp:revision>123</cp:revision>
  <cp:lastPrinted>2016-01-27T06:04:00Z</cp:lastPrinted>
  <dcterms:created xsi:type="dcterms:W3CDTF">2025-10-28T07:34:00Z</dcterms:created>
  <dcterms:modified xsi:type="dcterms:W3CDTF">2025-11-20T20:43:00Z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</Properties>
</file>